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5528D" w14:textId="466678BA" w:rsidR="00690025" w:rsidRPr="00FC4027" w:rsidRDefault="00690025" w:rsidP="00B65777">
      <w:pPr>
        <w:jc w:val="both"/>
        <w:rPr>
          <w:sz w:val="32"/>
          <w:szCs w:val="32"/>
          <w:lang w:val="ca-ES"/>
        </w:rPr>
      </w:pPr>
    </w:p>
    <w:p w14:paraId="706CABD0" w14:textId="468782DE" w:rsidR="00406269" w:rsidRPr="00FC4027" w:rsidRDefault="00406269" w:rsidP="00B65777">
      <w:pPr>
        <w:jc w:val="both"/>
        <w:rPr>
          <w:sz w:val="32"/>
          <w:szCs w:val="32"/>
          <w:lang w:val="ca-ES"/>
        </w:rPr>
      </w:pPr>
    </w:p>
    <w:p w14:paraId="14082B13" w14:textId="57B45F4E" w:rsidR="00690025" w:rsidRPr="00FC4027" w:rsidRDefault="00E63C1C" w:rsidP="00B65777">
      <w:pPr>
        <w:jc w:val="both"/>
        <w:rPr>
          <w:lang w:val="ca-ES"/>
        </w:rPr>
      </w:pPr>
      <w:r w:rsidRPr="00FC4027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ABB478" wp14:editId="0A67D930">
                <wp:simplePos x="0" y="0"/>
                <wp:positionH relativeFrom="column">
                  <wp:posOffset>-73206</wp:posOffset>
                </wp:positionH>
                <wp:positionV relativeFrom="paragraph">
                  <wp:posOffset>144870</wp:posOffset>
                </wp:positionV>
                <wp:extent cx="5882640" cy="3570514"/>
                <wp:effectExtent l="0" t="0" r="22860" b="1143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882640" cy="35705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B11F6D8" w14:textId="77777777" w:rsidR="00151717" w:rsidRPr="007D2B2F" w:rsidRDefault="00151717" w:rsidP="00690025">
                            <w:pPr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"/>
                                <w:szCs w:val="4"/>
                              </w:rPr>
                            </w:pPr>
                          </w:p>
                          <w:p w14:paraId="4C7CCB70" w14:textId="77777777" w:rsidR="00D80CFA" w:rsidRPr="00D80CFA" w:rsidRDefault="00D80CFA" w:rsidP="00690025">
                            <w:pPr>
                              <w:jc w:val="center"/>
                              <w:rPr>
                                <w:b/>
                                <w:sz w:val="24"/>
                                <w:szCs w:val="12"/>
                                <w:lang w:val="pt-PT"/>
                              </w:rPr>
                            </w:pPr>
                          </w:p>
                          <w:p w14:paraId="78D62728" w14:textId="74B8B8C7" w:rsidR="000C79D2" w:rsidRDefault="008C40EA" w:rsidP="00690025">
                            <w:pPr>
                              <w:jc w:val="center"/>
                              <w:rPr>
                                <w:b/>
                                <w:sz w:val="40"/>
                                <w:lang w:val="pt-PT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22B90F" wp14:editId="32EA7EFB">
                                  <wp:extent cx="3608063" cy="634819"/>
                                  <wp:effectExtent l="0" t="0" r="0" b="0"/>
                                  <wp:docPr id="2098336" name="Imatge 1" descr="Imatge que conté text, Font, logotip, Gràfics&#10;&#10;Descripció generada automàtica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8336" name="Imatge 1" descr="Imatge que conté text, Font, logotip, Gràfics&#10;&#10;Descripció generada automàticamen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4205" cy="637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6C2C1D" w14:textId="675D1406" w:rsidR="00151717" w:rsidRPr="00A1559C" w:rsidRDefault="00151717" w:rsidP="00E63C1C">
                            <w:pPr>
                              <w:spacing w:before="480"/>
                              <w:jc w:val="center"/>
                              <w:rPr>
                                <w:b/>
                                <w:sz w:val="40"/>
                                <w:lang w:val="pt-PT"/>
                              </w:rPr>
                            </w:pPr>
                            <w:r w:rsidRPr="00A1559C">
                              <w:rPr>
                                <w:b/>
                                <w:sz w:val="40"/>
                              </w:rPr>
                              <w:t>INFORME DE GAP ANALISYS</w:t>
                            </w:r>
                          </w:p>
                          <w:p w14:paraId="1FE50ED5" w14:textId="459FA103" w:rsidR="00151717" w:rsidRPr="00AD0E32" w:rsidRDefault="00AD0E32" w:rsidP="00690025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AD0E32">
                              <w:rPr>
                                <w:b/>
                                <w:sz w:val="40"/>
                              </w:rPr>
                              <w:t>ESQUEMA NACIONAL DE SEGU</w:t>
                            </w:r>
                            <w:r w:rsidR="00FC4027">
                              <w:rPr>
                                <w:b/>
                                <w:sz w:val="40"/>
                              </w:rPr>
                              <w:t>RIDAD</w:t>
                            </w:r>
                            <w:r w:rsidRPr="00AD0E32">
                              <w:rPr>
                                <w:b/>
                                <w:sz w:val="40"/>
                              </w:rPr>
                              <w:t xml:space="preserve"> (ENS)</w:t>
                            </w:r>
                          </w:p>
                          <w:p w14:paraId="171AA987" w14:textId="45DBBA11" w:rsidR="00480B8C" w:rsidRPr="00AD0E32" w:rsidRDefault="003C2C8B" w:rsidP="00E63C1C">
                            <w:pPr>
                              <w:spacing w:before="480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sz w:val="48"/>
                                <w:szCs w:val="36"/>
                              </w:rPr>
                              <w:t>OPTIMPEOPLE, S.L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ABB478" id="Rectangle 7" o:spid="_x0000_s1026" style="position:absolute;left:0;text-align:left;margin-left:-5.75pt;margin-top:11.4pt;width:463.2pt;height:281.1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" filled="f" fillcolor="blue" strokecolor="#c45911 [2405]" strokeweight="1.5pt">
                <v:textbox>
                  <w:txbxContent>
                    <w:p w14:paraId="2B11F6D8" w14:textId="77777777" w:rsidR="00151717" w:rsidRPr="007D2B2F" w:rsidRDefault="00151717" w:rsidP="00690025">
                      <w:pPr>
                        <w:jc w:val="center"/>
                        <w:rPr>
                          <w:b/>
                          <w:noProof/>
                          <w:color w:val="FF0000"/>
                          <w:sz w:val="4"/>
                          <w:szCs w:val="4"/>
                        </w:rPr>
                      </w:pPr>
                    </w:p>
                    <w:p w14:paraId="4C7CCB70" w14:textId="77777777" w:rsidR="00D80CFA" w:rsidRPr="00D80CFA" w:rsidRDefault="00D80CFA" w:rsidP="00690025">
                      <w:pPr>
                        <w:jc w:val="center"/>
                        <w:rPr>
                          <w:b/>
                          <w:sz w:val="24"/>
                          <w:szCs w:val="12"/>
                          <w:lang w:val="pt-PT"/>
                        </w:rPr>
                      </w:pPr>
                    </w:p>
                    <w:p w14:paraId="78D62728" w14:textId="74B8B8C7" w:rsidR="000C79D2" w:rsidRDefault="008C40EA" w:rsidP="00690025">
                      <w:pPr>
                        <w:jc w:val="center"/>
                        <w:rPr>
                          <w:b/>
                          <w:sz w:val="40"/>
                          <w:lang w:val="pt-PT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22B90F" wp14:editId="32EA7EFB">
                            <wp:extent cx="3608063" cy="634819"/>
                            <wp:effectExtent l="0" t="0" r="0" b="0"/>
                            <wp:docPr id="2098336" name="Imatge 1" descr="Imatge que conté text, Font, logotip, Gràfics&#10;&#10;Descripció generada automàtica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8336" name="Imatge 1" descr="Imatge que conté text, Font, logotip, Gràfics&#10;&#10;Descripció generada automàticamen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4205" cy="637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6C2C1D" w14:textId="675D1406" w:rsidR="00151717" w:rsidRPr="00A1559C" w:rsidRDefault="00151717" w:rsidP="00E63C1C">
                      <w:pPr>
                        <w:spacing w:before="480"/>
                        <w:jc w:val="center"/>
                        <w:rPr>
                          <w:b/>
                          <w:sz w:val="40"/>
                          <w:lang w:val="pt-PT"/>
                        </w:rPr>
                      </w:pPr>
                      <w:r w:rsidRPr="00A1559C">
                        <w:rPr>
                          <w:b/>
                          <w:sz w:val="40"/>
                        </w:rPr>
                        <w:t>INFORME DE GAP ANALISYS</w:t>
                      </w:r>
                    </w:p>
                    <w:p w14:paraId="1FE50ED5" w14:textId="459FA103" w:rsidR="00151717" w:rsidRPr="00AD0E32" w:rsidRDefault="00AD0E32" w:rsidP="00690025">
                      <w:pPr>
                        <w:jc w:val="center"/>
                        <w:rPr>
                          <w:b/>
                          <w:sz w:val="40"/>
                        </w:rPr>
                      </w:pPr>
                      <w:r w:rsidRPr="00AD0E32">
                        <w:rPr>
                          <w:b/>
                          <w:sz w:val="40"/>
                        </w:rPr>
                        <w:t>ESQUEMA NACIONAL DE SEGU</w:t>
                      </w:r>
                      <w:r w:rsidR="00FC4027">
                        <w:rPr>
                          <w:b/>
                          <w:sz w:val="40"/>
                        </w:rPr>
                        <w:t>RIDAD</w:t>
                      </w:r>
                      <w:r w:rsidRPr="00AD0E32">
                        <w:rPr>
                          <w:b/>
                          <w:sz w:val="40"/>
                        </w:rPr>
                        <w:t xml:space="preserve"> (ENS)</w:t>
                      </w:r>
                    </w:p>
                    <w:p w14:paraId="171AA987" w14:textId="45DBBA11" w:rsidR="00480B8C" w:rsidRPr="00AD0E32" w:rsidRDefault="003C2C8B" w:rsidP="00E63C1C">
                      <w:pPr>
                        <w:spacing w:before="480"/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sz w:val="48"/>
                          <w:szCs w:val="36"/>
                        </w:rPr>
                        <w:t>OPTIMPEOPLE, S.L</w:t>
                      </w:r>
                    </w:p>
                  </w:txbxContent>
                </v:textbox>
              </v:rect>
            </w:pict>
          </mc:Fallback>
        </mc:AlternateContent>
      </w:r>
    </w:p>
    <w:p w14:paraId="18692995" w14:textId="09377004" w:rsidR="00690025" w:rsidRPr="00FC4027" w:rsidRDefault="00690025" w:rsidP="00B65777">
      <w:pPr>
        <w:jc w:val="both"/>
        <w:rPr>
          <w:lang w:val="ca-ES"/>
        </w:rPr>
      </w:pPr>
    </w:p>
    <w:p w14:paraId="156CFD04" w14:textId="17976720" w:rsidR="00690025" w:rsidRPr="00FC4027" w:rsidRDefault="00690025" w:rsidP="00B65777">
      <w:pPr>
        <w:jc w:val="both"/>
        <w:rPr>
          <w:lang w:val="ca-ES"/>
        </w:rPr>
      </w:pPr>
    </w:p>
    <w:p w14:paraId="11334BA9" w14:textId="5097CF4B" w:rsidR="00690025" w:rsidRPr="00FC4027" w:rsidRDefault="00690025" w:rsidP="00B65777">
      <w:pPr>
        <w:jc w:val="both"/>
        <w:rPr>
          <w:lang w:val="ca-ES"/>
        </w:rPr>
      </w:pPr>
    </w:p>
    <w:p w14:paraId="77EA57A0" w14:textId="3AE7E913" w:rsidR="00690025" w:rsidRPr="00FC4027" w:rsidRDefault="00690025" w:rsidP="00B65777">
      <w:pPr>
        <w:jc w:val="both"/>
        <w:rPr>
          <w:lang w:val="ca-ES"/>
        </w:rPr>
      </w:pPr>
    </w:p>
    <w:p w14:paraId="74308F08" w14:textId="48F4C625" w:rsidR="00690025" w:rsidRPr="00FC4027" w:rsidRDefault="00690025" w:rsidP="00B65777">
      <w:pPr>
        <w:jc w:val="both"/>
        <w:rPr>
          <w:lang w:val="ca-ES"/>
        </w:rPr>
      </w:pPr>
    </w:p>
    <w:p w14:paraId="05EC1421" w14:textId="37058BA9" w:rsidR="00690025" w:rsidRPr="00FC4027" w:rsidRDefault="00690025" w:rsidP="00B65777">
      <w:pPr>
        <w:jc w:val="both"/>
        <w:rPr>
          <w:lang w:val="ca-ES"/>
        </w:rPr>
      </w:pPr>
    </w:p>
    <w:p w14:paraId="4CCCF0F5" w14:textId="77777777" w:rsidR="00690025" w:rsidRPr="00FC4027" w:rsidRDefault="00690025" w:rsidP="00B65777">
      <w:pPr>
        <w:jc w:val="both"/>
        <w:rPr>
          <w:lang w:val="ca-ES"/>
        </w:rPr>
      </w:pPr>
    </w:p>
    <w:p w14:paraId="6D44BEF8" w14:textId="1E877FF5" w:rsidR="00690025" w:rsidRPr="00FC4027" w:rsidRDefault="00690025" w:rsidP="00B65777">
      <w:pPr>
        <w:jc w:val="both"/>
        <w:rPr>
          <w:lang w:val="ca-ES"/>
        </w:rPr>
      </w:pPr>
    </w:p>
    <w:p w14:paraId="015F1361" w14:textId="7F2769D5" w:rsidR="00690025" w:rsidRPr="00FC4027" w:rsidRDefault="00690025" w:rsidP="00B65777">
      <w:pPr>
        <w:jc w:val="both"/>
        <w:rPr>
          <w:lang w:val="ca-ES"/>
        </w:rPr>
      </w:pPr>
    </w:p>
    <w:p w14:paraId="37771747" w14:textId="2AC7D9E3" w:rsidR="00690025" w:rsidRPr="00FC4027" w:rsidRDefault="00690025" w:rsidP="00B65777">
      <w:pPr>
        <w:jc w:val="both"/>
        <w:rPr>
          <w:lang w:val="ca-ES"/>
        </w:rPr>
      </w:pPr>
    </w:p>
    <w:p w14:paraId="6EC4CA9E" w14:textId="5AF41336" w:rsidR="00690025" w:rsidRPr="00FC4027" w:rsidRDefault="00690025" w:rsidP="00B65777">
      <w:pPr>
        <w:jc w:val="both"/>
        <w:rPr>
          <w:lang w:val="ca-ES"/>
        </w:rPr>
      </w:pPr>
    </w:p>
    <w:p w14:paraId="0E9E142D" w14:textId="77777777" w:rsidR="00BC5159" w:rsidRPr="00FC4027" w:rsidRDefault="00BC5159" w:rsidP="00B65777">
      <w:pPr>
        <w:jc w:val="both"/>
        <w:rPr>
          <w:lang w:val="ca-ES"/>
        </w:rPr>
      </w:pPr>
    </w:p>
    <w:p w14:paraId="05743235" w14:textId="77777777" w:rsidR="008C701E" w:rsidRPr="00FC4027" w:rsidRDefault="008C701E" w:rsidP="00B65777">
      <w:pPr>
        <w:spacing w:after="0"/>
        <w:jc w:val="both"/>
        <w:rPr>
          <w:b/>
          <w:noProof/>
          <w:spacing w:val="-3"/>
          <w:lang w:val="ca-ES"/>
        </w:rPr>
      </w:pPr>
      <w:r w:rsidRPr="00FC4027">
        <w:rPr>
          <w:lang w:val="ca-ES"/>
        </w:rPr>
        <w:br w:type="page"/>
      </w:r>
    </w:p>
    <w:p w14:paraId="37A2B5D4" w14:textId="5996B922" w:rsidR="005362DC" w:rsidRPr="00FC4027" w:rsidRDefault="005362DC" w:rsidP="00B65777">
      <w:pPr>
        <w:pStyle w:val="IDC1"/>
        <w:tabs>
          <w:tab w:val="clear" w:pos="7938"/>
          <w:tab w:val="left" w:pos="2527"/>
        </w:tabs>
      </w:pPr>
      <w:r w:rsidRPr="00FC4027">
        <w:lastRenderedPageBreak/>
        <w:tab/>
      </w:r>
    </w:p>
    <w:p w14:paraId="064927F2" w14:textId="7AE4B5B9" w:rsidR="00242462" w:rsidRPr="00FC4027" w:rsidRDefault="005E659A" w:rsidP="009E5AED">
      <w:pPr>
        <w:pStyle w:val="EstilEstilTtoldelIDCNegretaColorpersonalitzatRGB015057"/>
        <w:rPr>
          <w:lang w:val="ca-ES"/>
        </w:rPr>
      </w:pPr>
      <w:r w:rsidRPr="00FC4027">
        <w:rPr>
          <w:lang w:val="ca-ES"/>
        </w:rPr>
        <w:t>TAULA DE CONTINGUT</w:t>
      </w:r>
    </w:p>
    <w:p w14:paraId="4882A241" w14:textId="77777777" w:rsidR="00242462" w:rsidRPr="00FC4027" w:rsidRDefault="00242462" w:rsidP="00B65777">
      <w:pPr>
        <w:jc w:val="both"/>
        <w:rPr>
          <w:lang w:val="ca-ES"/>
        </w:rPr>
      </w:pPr>
    </w:p>
    <w:p w14:paraId="5C849818" w14:textId="3529ED6D" w:rsidR="00B10158" w:rsidRDefault="000942CF">
      <w:pPr>
        <w:pStyle w:val="IDC1"/>
        <w:tabs>
          <w:tab w:val="left" w:pos="1276"/>
        </w:tabs>
        <w:rPr>
          <w:rFonts w:asciiTheme="minorHAnsi" w:eastAsiaTheme="minorEastAsia" w:hAnsiTheme="minorHAnsi" w:cstheme="minorBidi"/>
          <w:b w:val="0"/>
          <w:spacing w:val="0"/>
          <w:kern w:val="2"/>
          <w:sz w:val="24"/>
          <w:szCs w:val="24"/>
          <w:lang w:eastAsia="ca-ES"/>
          <w14:ligatures w14:val="standardContextual"/>
        </w:rPr>
      </w:pPr>
      <w:r w:rsidRPr="00FC4027">
        <w:fldChar w:fldCharType="begin"/>
      </w:r>
      <w:r w:rsidRPr="00FC4027">
        <w:instrText xml:space="preserve"> TOC \o "1-3" \h \z \u </w:instrText>
      </w:r>
      <w:r w:rsidRPr="00FC4027">
        <w:fldChar w:fldCharType="separate"/>
      </w:r>
      <w:hyperlink w:anchor="_Toc198883912" w:history="1">
        <w:r w:rsidR="00B10158" w:rsidRPr="00CC2550">
          <w:rPr>
            <w:rStyle w:val="Enlla"/>
          </w:rPr>
          <w:t>1</w:t>
        </w:r>
        <w:r w:rsidR="00B10158">
          <w:rPr>
            <w:rFonts w:asciiTheme="minorHAnsi" w:eastAsiaTheme="minorEastAsia" w:hAnsiTheme="minorHAnsi" w:cstheme="minorBidi"/>
            <w:b w:val="0"/>
            <w:spacing w:val="0"/>
            <w:kern w:val="2"/>
            <w:sz w:val="24"/>
            <w:szCs w:val="24"/>
            <w:lang w:eastAsia="ca-ES"/>
            <w14:ligatures w14:val="standardContextual"/>
          </w:rPr>
          <w:tab/>
        </w:r>
        <w:r w:rsidR="00B10158" w:rsidRPr="00CC2550">
          <w:rPr>
            <w:rStyle w:val="Enlla"/>
          </w:rPr>
          <w:t>FITXA TÈCNICA</w:t>
        </w:r>
        <w:r w:rsidR="00B10158">
          <w:rPr>
            <w:webHidden/>
          </w:rPr>
          <w:tab/>
        </w:r>
        <w:r w:rsidR="00B10158">
          <w:rPr>
            <w:webHidden/>
          </w:rPr>
          <w:fldChar w:fldCharType="begin"/>
        </w:r>
        <w:r w:rsidR="00B10158">
          <w:rPr>
            <w:webHidden/>
          </w:rPr>
          <w:instrText xml:space="preserve"> PAGEREF _Toc198883912 \h </w:instrText>
        </w:r>
        <w:r w:rsidR="00B10158">
          <w:rPr>
            <w:webHidden/>
          </w:rPr>
        </w:r>
        <w:r w:rsidR="00B10158">
          <w:rPr>
            <w:webHidden/>
          </w:rPr>
          <w:fldChar w:fldCharType="separate"/>
        </w:r>
        <w:r w:rsidR="001B57D1">
          <w:rPr>
            <w:webHidden/>
          </w:rPr>
          <w:t>2</w:t>
        </w:r>
        <w:r w:rsidR="00B10158">
          <w:rPr>
            <w:webHidden/>
          </w:rPr>
          <w:fldChar w:fldCharType="end"/>
        </w:r>
      </w:hyperlink>
    </w:p>
    <w:p w14:paraId="65CBB3FF" w14:textId="012D4DC1" w:rsidR="00B10158" w:rsidRDefault="00B10158">
      <w:pPr>
        <w:pStyle w:val="IDC1"/>
        <w:tabs>
          <w:tab w:val="left" w:pos="1276"/>
        </w:tabs>
        <w:rPr>
          <w:rFonts w:asciiTheme="minorHAnsi" w:eastAsiaTheme="minorEastAsia" w:hAnsiTheme="minorHAnsi" w:cstheme="minorBidi"/>
          <w:b w:val="0"/>
          <w:spacing w:val="0"/>
          <w:kern w:val="2"/>
          <w:sz w:val="24"/>
          <w:szCs w:val="24"/>
          <w:lang w:eastAsia="ca-ES"/>
          <w14:ligatures w14:val="standardContextual"/>
        </w:rPr>
      </w:pPr>
      <w:hyperlink w:anchor="_Toc198883913" w:history="1">
        <w:r w:rsidRPr="00CC2550">
          <w:rPr>
            <w:rStyle w:val="Enlla"/>
          </w:rPr>
          <w:t>2</w:t>
        </w:r>
        <w:r>
          <w:rPr>
            <w:rFonts w:asciiTheme="minorHAnsi" w:eastAsiaTheme="minorEastAsia" w:hAnsiTheme="minorHAnsi" w:cstheme="minorBidi"/>
            <w:b w:val="0"/>
            <w:spacing w:val="0"/>
            <w:kern w:val="2"/>
            <w:sz w:val="24"/>
            <w:szCs w:val="24"/>
            <w:lang w:eastAsia="ca-ES"/>
            <w14:ligatures w14:val="standardContextual"/>
          </w:rPr>
          <w:tab/>
        </w:r>
        <w:r w:rsidRPr="00CC2550">
          <w:rPr>
            <w:rStyle w:val="Enlla"/>
          </w:rPr>
          <w:t>ANTECEDENTS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_Toc198883913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B57D1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2C53153" w14:textId="7815CCB9" w:rsidR="00B10158" w:rsidRDefault="00B10158">
      <w:pPr>
        <w:pStyle w:val="IDC1"/>
        <w:tabs>
          <w:tab w:val="left" w:pos="1276"/>
        </w:tabs>
        <w:rPr>
          <w:rFonts w:asciiTheme="minorHAnsi" w:eastAsiaTheme="minorEastAsia" w:hAnsiTheme="minorHAnsi" w:cstheme="minorBidi"/>
          <w:b w:val="0"/>
          <w:spacing w:val="0"/>
          <w:kern w:val="2"/>
          <w:sz w:val="24"/>
          <w:szCs w:val="24"/>
          <w:lang w:eastAsia="ca-ES"/>
          <w14:ligatures w14:val="standardContextual"/>
        </w:rPr>
      </w:pPr>
      <w:hyperlink w:anchor="_Toc198883914" w:history="1">
        <w:r w:rsidRPr="00CC2550">
          <w:rPr>
            <w:rStyle w:val="Enlla"/>
          </w:rPr>
          <w:t>3</w:t>
        </w:r>
        <w:r>
          <w:rPr>
            <w:rFonts w:asciiTheme="minorHAnsi" w:eastAsiaTheme="minorEastAsia" w:hAnsiTheme="minorHAnsi" w:cstheme="minorBidi"/>
            <w:b w:val="0"/>
            <w:spacing w:val="0"/>
            <w:kern w:val="2"/>
            <w:sz w:val="24"/>
            <w:szCs w:val="24"/>
            <w:lang w:eastAsia="ca-ES"/>
            <w14:ligatures w14:val="standardContextual"/>
          </w:rPr>
          <w:tab/>
        </w:r>
        <w:r w:rsidRPr="00CC2550">
          <w:rPr>
            <w:rStyle w:val="Enlla"/>
          </w:rPr>
          <w:t>PROPOSTA DE CATEGORITZACIÓ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_Toc198883914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B57D1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202285F" w14:textId="19BDA765" w:rsidR="00B10158" w:rsidRDefault="00B10158">
      <w:pPr>
        <w:pStyle w:val="IDC1"/>
        <w:tabs>
          <w:tab w:val="left" w:pos="1276"/>
        </w:tabs>
        <w:rPr>
          <w:rFonts w:asciiTheme="minorHAnsi" w:eastAsiaTheme="minorEastAsia" w:hAnsiTheme="minorHAnsi" w:cstheme="minorBidi"/>
          <w:b w:val="0"/>
          <w:spacing w:val="0"/>
          <w:kern w:val="2"/>
          <w:sz w:val="24"/>
          <w:szCs w:val="24"/>
          <w:lang w:eastAsia="ca-ES"/>
          <w14:ligatures w14:val="standardContextual"/>
        </w:rPr>
      </w:pPr>
      <w:hyperlink w:anchor="_Toc198883915" w:history="1">
        <w:r w:rsidRPr="00CC2550">
          <w:rPr>
            <w:rStyle w:val="Enlla"/>
          </w:rPr>
          <w:t>4</w:t>
        </w:r>
        <w:r>
          <w:rPr>
            <w:rFonts w:asciiTheme="minorHAnsi" w:eastAsiaTheme="minorEastAsia" w:hAnsiTheme="minorHAnsi" w:cstheme="minorBidi"/>
            <w:b w:val="0"/>
            <w:spacing w:val="0"/>
            <w:kern w:val="2"/>
            <w:sz w:val="24"/>
            <w:szCs w:val="24"/>
            <w:lang w:eastAsia="ca-ES"/>
            <w14:ligatures w14:val="standardContextual"/>
          </w:rPr>
          <w:tab/>
        </w:r>
        <w:r w:rsidRPr="00CC2550">
          <w:rPr>
            <w:rStyle w:val="Enlla"/>
          </w:rPr>
          <w:t>TROBALLES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_Toc198883915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B57D1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7D3C1F1" w14:textId="68D0E42C" w:rsidR="00B10158" w:rsidRDefault="00B10158">
      <w:pPr>
        <w:pStyle w:val="IDC2"/>
        <w:rPr>
          <w:rFonts w:asciiTheme="minorHAnsi" w:eastAsiaTheme="minorEastAsia" w:hAnsiTheme="minorHAnsi" w:cstheme="minorBidi"/>
          <w:spacing w:val="0"/>
          <w:kern w:val="2"/>
          <w:sz w:val="24"/>
          <w:szCs w:val="24"/>
          <w:lang w:eastAsia="ca-ES"/>
          <w14:ligatures w14:val="standardContextual"/>
        </w:rPr>
      </w:pPr>
      <w:hyperlink w:anchor="_Toc198883916" w:history="1">
        <w:r w:rsidRPr="00CC2550">
          <w:rPr>
            <w:rStyle w:val="Enlla"/>
          </w:rPr>
          <w:t>4.1</w:t>
        </w:r>
        <w:r>
          <w:rPr>
            <w:rFonts w:asciiTheme="minorHAnsi" w:eastAsiaTheme="minorEastAsia" w:hAnsiTheme="minorHAnsi" w:cstheme="minorBidi"/>
            <w:spacing w:val="0"/>
            <w:kern w:val="2"/>
            <w:sz w:val="24"/>
            <w:szCs w:val="24"/>
            <w:lang w:eastAsia="ca-ES"/>
            <w14:ligatures w14:val="standardContextual"/>
          </w:rPr>
          <w:tab/>
        </w:r>
        <w:r w:rsidRPr="00CC2550">
          <w:rPr>
            <w:rStyle w:val="Enlla"/>
          </w:rPr>
          <w:t>Resum de compliment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_Toc198883916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B57D1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1C41716" w14:textId="758FF35B" w:rsidR="00B10158" w:rsidRDefault="00B10158">
      <w:pPr>
        <w:pStyle w:val="IDC2"/>
        <w:rPr>
          <w:rFonts w:asciiTheme="minorHAnsi" w:eastAsiaTheme="minorEastAsia" w:hAnsiTheme="minorHAnsi" w:cstheme="minorBidi"/>
          <w:spacing w:val="0"/>
          <w:kern w:val="2"/>
          <w:sz w:val="24"/>
          <w:szCs w:val="24"/>
          <w:lang w:eastAsia="ca-ES"/>
          <w14:ligatures w14:val="standardContextual"/>
        </w:rPr>
      </w:pPr>
      <w:hyperlink w:anchor="_Toc198883917" w:history="1">
        <w:r w:rsidRPr="00CC2550">
          <w:rPr>
            <w:rStyle w:val="Enlla"/>
          </w:rPr>
          <w:t>4.2</w:t>
        </w:r>
        <w:r>
          <w:rPr>
            <w:rFonts w:asciiTheme="minorHAnsi" w:eastAsiaTheme="minorEastAsia" w:hAnsiTheme="minorHAnsi" w:cstheme="minorBidi"/>
            <w:spacing w:val="0"/>
            <w:kern w:val="2"/>
            <w:sz w:val="24"/>
            <w:szCs w:val="24"/>
            <w:lang w:eastAsia="ca-ES"/>
            <w14:ligatures w14:val="standardContextual"/>
          </w:rPr>
          <w:tab/>
        </w:r>
        <w:r w:rsidRPr="00CC2550">
          <w:rPr>
            <w:rStyle w:val="Enlla"/>
          </w:rPr>
          <w:t>Consideracions pel que fa al compliment dels requisits de l’ENS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_Toc198883917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B57D1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AB68D59" w14:textId="45DC46B2" w:rsidR="00B10158" w:rsidRDefault="00B10158">
      <w:pPr>
        <w:pStyle w:val="IDC1"/>
        <w:tabs>
          <w:tab w:val="left" w:pos="1276"/>
        </w:tabs>
        <w:rPr>
          <w:rFonts w:asciiTheme="minorHAnsi" w:eastAsiaTheme="minorEastAsia" w:hAnsiTheme="minorHAnsi" w:cstheme="minorBidi"/>
          <w:b w:val="0"/>
          <w:spacing w:val="0"/>
          <w:kern w:val="2"/>
          <w:sz w:val="24"/>
          <w:szCs w:val="24"/>
          <w:lang w:eastAsia="ca-ES"/>
          <w14:ligatures w14:val="standardContextual"/>
        </w:rPr>
      </w:pPr>
      <w:hyperlink w:anchor="_Toc198883918" w:history="1">
        <w:r w:rsidRPr="00CC2550">
          <w:rPr>
            <w:rStyle w:val="Enlla"/>
          </w:rPr>
          <w:t>5</w:t>
        </w:r>
        <w:r>
          <w:rPr>
            <w:rFonts w:asciiTheme="minorHAnsi" w:eastAsiaTheme="minorEastAsia" w:hAnsiTheme="minorHAnsi" w:cstheme="minorBidi"/>
            <w:b w:val="0"/>
            <w:spacing w:val="0"/>
            <w:kern w:val="2"/>
            <w:sz w:val="24"/>
            <w:szCs w:val="24"/>
            <w:lang w:eastAsia="ca-ES"/>
            <w14:ligatures w14:val="standardContextual"/>
          </w:rPr>
          <w:tab/>
        </w:r>
        <w:r w:rsidRPr="00CC2550">
          <w:rPr>
            <w:rStyle w:val="Enlla"/>
          </w:rPr>
          <w:t>CONCLUSIONS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_Toc198883918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B57D1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44604B2" w14:textId="1859479B" w:rsidR="004D3B24" w:rsidRPr="00FC4027" w:rsidRDefault="000942CF" w:rsidP="00B65777">
      <w:pPr>
        <w:jc w:val="both"/>
        <w:rPr>
          <w:lang w:val="ca-ES"/>
        </w:rPr>
      </w:pPr>
      <w:r w:rsidRPr="00FC4027">
        <w:rPr>
          <w:lang w:val="ca-ES"/>
        </w:rPr>
        <w:fldChar w:fldCharType="end"/>
      </w:r>
    </w:p>
    <w:p w14:paraId="49E09354" w14:textId="50037377" w:rsidR="009A37CC" w:rsidRPr="00FC4027" w:rsidRDefault="009A37CC" w:rsidP="00B65777">
      <w:pPr>
        <w:jc w:val="both"/>
        <w:rPr>
          <w:lang w:val="ca-ES"/>
        </w:rPr>
      </w:pPr>
    </w:p>
    <w:p w14:paraId="2F718941" w14:textId="31AB411B" w:rsidR="009A37CC" w:rsidRPr="00FC4027" w:rsidRDefault="009A37CC" w:rsidP="00B65777">
      <w:pPr>
        <w:jc w:val="both"/>
        <w:rPr>
          <w:lang w:val="ca-ES"/>
        </w:rPr>
      </w:pPr>
    </w:p>
    <w:p w14:paraId="11ED6F05" w14:textId="5CC8CDDC" w:rsidR="009A37CC" w:rsidRPr="00FC4027" w:rsidRDefault="009A37CC" w:rsidP="00B65777">
      <w:pPr>
        <w:jc w:val="both"/>
        <w:rPr>
          <w:lang w:val="ca-ES"/>
        </w:rPr>
      </w:pPr>
    </w:p>
    <w:p w14:paraId="1E8E4FDC" w14:textId="549A63B7" w:rsidR="009A37CC" w:rsidRPr="00FC4027" w:rsidRDefault="009A37CC" w:rsidP="00B65777">
      <w:pPr>
        <w:jc w:val="both"/>
        <w:rPr>
          <w:lang w:val="ca-ES"/>
        </w:rPr>
      </w:pPr>
    </w:p>
    <w:p w14:paraId="41F0578B" w14:textId="34B2252C" w:rsidR="009A37CC" w:rsidRPr="00FC4027" w:rsidRDefault="009A37CC" w:rsidP="002D30EE">
      <w:pPr>
        <w:tabs>
          <w:tab w:val="left" w:pos="3125"/>
        </w:tabs>
        <w:jc w:val="both"/>
        <w:rPr>
          <w:lang w:val="ca-ES"/>
        </w:rPr>
      </w:pPr>
      <w:r w:rsidRPr="00FC4027">
        <w:rPr>
          <w:lang w:val="ca-ES"/>
        </w:rPr>
        <w:tab/>
      </w:r>
    </w:p>
    <w:p w14:paraId="6178B0BA" w14:textId="6C4D3908" w:rsidR="00BC5159" w:rsidRPr="00FC4027" w:rsidRDefault="00BC5159" w:rsidP="00941130">
      <w:pPr>
        <w:pStyle w:val="Ttol1"/>
        <w:rPr>
          <w:lang w:val="ca-ES"/>
        </w:rPr>
      </w:pPr>
      <w:bookmarkStart w:id="0" w:name="_Toc198883912"/>
      <w:r w:rsidRPr="00FC4027">
        <w:rPr>
          <w:lang w:val="ca-ES"/>
        </w:rPr>
        <w:lastRenderedPageBreak/>
        <w:t>FITXA TÈCNICA</w:t>
      </w:r>
      <w:bookmarkEnd w:id="0"/>
    </w:p>
    <w:tbl>
      <w:tblPr>
        <w:tblW w:w="9498" w:type="dxa"/>
        <w:tblInd w:w="-21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836"/>
        <w:gridCol w:w="6662"/>
      </w:tblGrid>
      <w:tr w:rsidR="00690025" w:rsidRPr="00FC4027" w14:paraId="6E324FD0" w14:textId="77777777" w:rsidTr="009E5AED">
        <w:trPr>
          <w:cantSplit/>
          <w:trHeight w:val="70"/>
        </w:trPr>
        <w:tc>
          <w:tcPr>
            <w:tcW w:w="2836" w:type="dxa"/>
            <w:shd w:val="clear" w:color="auto" w:fill="FBE4D5" w:themeFill="accent2" w:themeFillTint="33"/>
          </w:tcPr>
          <w:p w14:paraId="7890F5F9" w14:textId="77777777" w:rsidR="00690025" w:rsidRPr="00FC4027" w:rsidRDefault="00690025" w:rsidP="00FE2E10">
            <w:pPr>
              <w:spacing w:before="60" w:after="60"/>
              <w:jc w:val="both"/>
              <w:rPr>
                <w:b/>
                <w:lang w:val="ca-ES"/>
              </w:rPr>
            </w:pPr>
            <w:r w:rsidRPr="00FC4027">
              <w:rPr>
                <w:b/>
                <w:lang w:val="ca-ES"/>
              </w:rPr>
              <w:t>Empresa</w:t>
            </w:r>
          </w:p>
        </w:tc>
        <w:tc>
          <w:tcPr>
            <w:tcW w:w="6662" w:type="dxa"/>
            <w:shd w:val="clear" w:color="auto" w:fill="auto"/>
          </w:tcPr>
          <w:p w14:paraId="6C395301" w14:textId="438F257F" w:rsidR="00690025" w:rsidRPr="00FC4027" w:rsidRDefault="00FC4027" w:rsidP="00FE2E10">
            <w:pPr>
              <w:spacing w:before="60" w:after="60"/>
              <w:jc w:val="both"/>
              <w:rPr>
                <w:bCs/>
                <w:spacing w:val="-3"/>
                <w:highlight w:val="green"/>
                <w:lang w:val="ca-ES"/>
              </w:rPr>
            </w:pPr>
            <w:r w:rsidRPr="00FC4027">
              <w:rPr>
                <w:bCs/>
                <w:spacing w:val="-3"/>
                <w:lang w:val="ca-ES"/>
              </w:rPr>
              <w:t>OPTIMPEOPLE, S.L.</w:t>
            </w:r>
          </w:p>
        </w:tc>
      </w:tr>
      <w:tr w:rsidR="00BC5159" w:rsidRPr="00FC4027" w14:paraId="557FB747" w14:textId="77777777" w:rsidTr="009E5AED">
        <w:trPr>
          <w:cantSplit/>
          <w:trHeight w:val="70"/>
        </w:trPr>
        <w:tc>
          <w:tcPr>
            <w:tcW w:w="2836" w:type="dxa"/>
            <w:shd w:val="clear" w:color="auto" w:fill="FBE4D5" w:themeFill="accent2" w:themeFillTint="33"/>
          </w:tcPr>
          <w:p w14:paraId="1B2CC18C" w14:textId="3E4DFEA4" w:rsidR="00BC5159" w:rsidRPr="00FC4027" w:rsidRDefault="00BC5159" w:rsidP="00FE2E10">
            <w:pPr>
              <w:spacing w:before="60" w:after="60"/>
              <w:jc w:val="both"/>
              <w:rPr>
                <w:b/>
                <w:lang w:val="ca-ES"/>
              </w:rPr>
            </w:pPr>
            <w:r w:rsidRPr="00FC4027">
              <w:rPr>
                <w:b/>
                <w:lang w:val="ca-ES"/>
              </w:rPr>
              <w:t>Objecte</w:t>
            </w:r>
          </w:p>
        </w:tc>
        <w:tc>
          <w:tcPr>
            <w:tcW w:w="6662" w:type="dxa"/>
            <w:shd w:val="clear" w:color="auto" w:fill="FFFFFF" w:themeFill="background1"/>
          </w:tcPr>
          <w:p w14:paraId="1F09C964" w14:textId="29DB3F09" w:rsidR="00BC5159" w:rsidRPr="00FC4027" w:rsidRDefault="00233CA8" w:rsidP="00FE2E10">
            <w:pPr>
              <w:spacing w:before="60" w:after="60"/>
              <w:jc w:val="both"/>
              <w:rPr>
                <w:bCs/>
                <w:spacing w:val="-3"/>
                <w:highlight w:val="green"/>
                <w:lang w:val="ca-ES"/>
              </w:rPr>
            </w:pPr>
            <w:r w:rsidRPr="00FC4027">
              <w:rPr>
                <w:bCs/>
                <w:spacing w:val="-3"/>
                <w:lang w:val="ca-ES"/>
              </w:rPr>
              <w:t>Diagnosticar el grau de compliment i implementació de les mesures establertes pel Reial decret 311/2022, de 3 de maig, pel qual es regula l'Esquema Nacional de Seguretat (ENS).</w:t>
            </w:r>
          </w:p>
        </w:tc>
      </w:tr>
      <w:tr w:rsidR="00BC5159" w:rsidRPr="00FC4027" w14:paraId="618D0A50" w14:textId="77777777" w:rsidTr="009E5AED">
        <w:trPr>
          <w:cantSplit/>
          <w:trHeight w:val="398"/>
        </w:trPr>
        <w:tc>
          <w:tcPr>
            <w:tcW w:w="28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E4D5" w:themeFill="accent2" w:themeFillTint="33"/>
          </w:tcPr>
          <w:p w14:paraId="1FA6F03E" w14:textId="0E3AD3CE" w:rsidR="00BC5159" w:rsidRPr="00FC4027" w:rsidRDefault="00BA459D" w:rsidP="00FE2E10">
            <w:pPr>
              <w:spacing w:before="60" w:after="60"/>
              <w:jc w:val="both"/>
              <w:rPr>
                <w:b/>
                <w:lang w:val="ca-ES"/>
              </w:rPr>
            </w:pPr>
            <w:r w:rsidRPr="00FC4027">
              <w:rPr>
                <w:b/>
                <w:lang w:val="ca-ES"/>
              </w:rPr>
              <w:t>Abast proposat</w:t>
            </w:r>
          </w:p>
        </w:tc>
        <w:tc>
          <w:tcPr>
            <w:tcW w:w="6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625B3F02" w14:textId="574308D4" w:rsidR="00BC5159" w:rsidRPr="00FC4027" w:rsidRDefault="005C5410" w:rsidP="00FE2E10">
            <w:pPr>
              <w:spacing w:before="60" w:after="60"/>
              <w:jc w:val="both"/>
              <w:rPr>
                <w:spacing w:val="-3"/>
                <w:highlight w:val="green"/>
                <w:lang w:val="ca-ES"/>
              </w:rPr>
            </w:pPr>
            <w:r w:rsidRPr="00FC4027">
              <w:rPr>
                <w:spacing w:val="-3"/>
                <w:lang w:val="ca-ES"/>
              </w:rPr>
              <w:t>"Els sistemes d</w:t>
            </w:r>
            <w:r w:rsidR="00FC4027">
              <w:rPr>
                <w:spacing w:val="-3"/>
                <w:lang w:val="ca-ES"/>
              </w:rPr>
              <w:t>’</w:t>
            </w:r>
            <w:r w:rsidRPr="00FC4027">
              <w:rPr>
                <w:spacing w:val="-3"/>
                <w:lang w:val="ca-ES"/>
              </w:rPr>
              <w:t xml:space="preserve">informació que donen suport als processos de </w:t>
            </w:r>
            <w:r w:rsidR="00FC4027" w:rsidRPr="00FC4027">
              <w:rPr>
                <w:spacing w:val="-3"/>
                <w:lang w:val="ca-ES"/>
              </w:rPr>
              <w:t xml:space="preserve">consultoria estratègica i solucions </w:t>
            </w:r>
            <w:r w:rsidR="00FC4027">
              <w:rPr>
                <w:spacing w:val="-3"/>
                <w:lang w:val="ca-ES"/>
              </w:rPr>
              <w:t>de millora de processos amb IA</w:t>
            </w:r>
            <w:r w:rsidRPr="00FC4027">
              <w:rPr>
                <w:spacing w:val="-3"/>
                <w:lang w:val="ca-ES"/>
              </w:rPr>
              <w:t>."</w:t>
            </w:r>
          </w:p>
        </w:tc>
      </w:tr>
      <w:tr w:rsidR="006417E0" w:rsidRPr="00FC4027" w14:paraId="784D2B89" w14:textId="77777777" w:rsidTr="009E5AED">
        <w:trPr>
          <w:cantSplit/>
          <w:trHeight w:val="398"/>
        </w:trPr>
        <w:tc>
          <w:tcPr>
            <w:tcW w:w="28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E4D5" w:themeFill="accent2" w:themeFillTint="33"/>
          </w:tcPr>
          <w:p w14:paraId="10446B87" w14:textId="45BC7560" w:rsidR="006417E0" w:rsidRPr="00FC4027" w:rsidRDefault="006417E0" w:rsidP="00FE2E10">
            <w:pPr>
              <w:spacing w:before="60" w:after="60"/>
              <w:jc w:val="both"/>
              <w:rPr>
                <w:b/>
                <w:lang w:val="ca-ES"/>
              </w:rPr>
            </w:pPr>
            <w:r w:rsidRPr="00FC4027">
              <w:rPr>
                <w:b/>
                <w:lang w:val="ca-ES"/>
              </w:rPr>
              <w:t>Criteri de revisió</w:t>
            </w:r>
          </w:p>
        </w:tc>
        <w:tc>
          <w:tcPr>
            <w:tcW w:w="6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2BDDD550" w14:textId="59C8475C" w:rsidR="006417E0" w:rsidRPr="00FC4027" w:rsidRDefault="003622D0" w:rsidP="00FE2E10">
            <w:pPr>
              <w:spacing w:before="60" w:after="60"/>
              <w:jc w:val="both"/>
              <w:rPr>
                <w:spacing w:val="-3"/>
                <w:lang w:val="ca-ES"/>
              </w:rPr>
            </w:pPr>
            <w:r w:rsidRPr="00FC4027">
              <w:rPr>
                <w:bCs/>
                <w:spacing w:val="-3"/>
                <w:lang w:val="ca-ES"/>
              </w:rPr>
              <w:t>Es realitza l</w:t>
            </w:r>
            <w:r w:rsidR="00FC4027">
              <w:rPr>
                <w:bCs/>
                <w:spacing w:val="-3"/>
                <w:lang w:val="ca-ES"/>
              </w:rPr>
              <w:t>’</w:t>
            </w:r>
            <w:r w:rsidRPr="00FC4027">
              <w:rPr>
                <w:bCs/>
                <w:spacing w:val="-3"/>
                <w:lang w:val="ca-ES"/>
              </w:rPr>
              <w:t>avaluació d</w:t>
            </w:r>
            <w:r w:rsidR="00FC4027">
              <w:rPr>
                <w:bCs/>
                <w:spacing w:val="-3"/>
                <w:lang w:val="ca-ES"/>
              </w:rPr>
              <w:t>’</w:t>
            </w:r>
            <w:r w:rsidRPr="00FC4027">
              <w:rPr>
                <w:bCs/>
                <w:spacing w:val="-3"/>
                <w:lang w:val="ca-ES"/>
              </w:rPr>
              <w:t xml:space="preserve">acord amb un sistema de categoria </w:t>
            </w:r>
            <w:r w:rsidR="00FC4027">
              <w:rPr>
                <w:bCs/>
                <w:spacing w:val="-3"/>
                <w:lang w:val="ca-ES"/>
              </w:rPr>
              <w:t>MITJA</w:t>
            </w:r>
            <w:r w:rsidRPr="00FC4027">
              <w:rPr>
                <w:bCs/>
                <w:spacing w:val="-3"/>
                <w:lang w:val="ca-ES"/>
              </w:rPr>
              <w:t xml:space="preserve"> després d</w:t>
            </w:r>
            <w:r w:rsidR="00FC4027">
              <w:rPr>
                <w:bCs/>
                <w:spacing w:val="-3"/>
                <w:lang w:val="ca-ES"/>
              </w:rPr>
              <w:t>’</w:t>
            </w:r>
            <w:r w:rsidRPr="00FC4027">
              <w:rPr>
                <w:bCs/>
                <w:spacing w:val="-3"/>
                <w:lang w:val="ca-ES"/>
              </w:rPr>
              <w:t>una valoració inicial de la possible categorització dels sistemes.</w:t>
            </w:r>
          </w:p>
        </w:tc>
      </w:tr>
      <w:tr w:rsidR="00690025" w:rsidRPr="00FC4027" w14:paraId="3CE5D589" w14:textId="77777777" w:rsidTr="009E5AED">
        <w:trPr>
          <w:cantSplit/>
          <w:trHeight w:val="398"/>
        </w:trPr>
        <w:tc>
          <w:tcPr>
            <w:tcW w:w="2836" w:type="dxa"/>
            <w:shd w:val="clear" w:color="auto" w:fill="FBE4D5" w:themeFill="accent2" w:themeFillTint="33"/>
          </w:tcPr>
          <w:p w14:paraId="7AD1900D" w14:textId="7F6F8F83" w:rsidR="00690025" w:rsidRPr="00FC4027" w:rsidRDefault="00BA459D" w:rsidP="00FE2E10">
            <w:pPr>
              <w:spacing w:before="60" w:after="60"/>
              <w:jc w:val="both"/>
              <w:rPr>
                <w:b/>
                <w:lang w:val="ca-ES"/>
              </w:rPr>
            </w:pPr>
            <w:r w:rsidRPr="00FC4027">
              <w:rPr>
                <w:b/>
                <w:lang w:val="ca-ES"/>
              </w:rPr>
              <w:t>Dates de realització</w:t>
            </w:r>
          </w:p>
        </w:tc>
        <w:tc>
          <w:tcPr>
            <w:tcW w:w="6662" w:type="dxa"/>
            <w:shd w:val="clear" w:color="auto" w:fill="FFFFFF" w:themeFill="background1"/>
          </w:tcPr>
          <w:p w14:paraId="634130ED" w14:textId="3FA1E4E5" w:rsidR="00B10158" w:rsidRDefault="00B10158" w:rsidP="00FE2E10">
            <w:pPr>
              <w:spacing w:before="60" w:after="60"/>
              <w:contextualSpacing/>
              <w:jc w:val="both"/>
              <w:rPr>
                <w:spacing w:val="-3"/>
                <w:lang w:val="ca-ES"/>
              </w:rPr>
            </w:pPr>
            <w:r>
              <w:rPr>
                <w:spacing w:val="-3"/>
                <w:lang w:val="ca-ES"/>
              </w:rPr>
              <w:t>05</w:t>
            </w:r>
            <w:r w:rsidRPr="00FC4027">
              <w:rPr>
                <w:spacing w:val="-3"/>
                <w:lang w:val="ca-ES"/>
              </w:rPr>
              <w:t>/</w:t>
            </w:r>
            <w:r>
              <w:rPr>
                <w:spacing w:val="-3"/>
                <w:lang w:val="ca-ES"/>
              </w:rPr>
              <w:t>05</w:t>
            </w:r>
            <w:r w:rsidRPr="00FC4027">
              <w:rPr>
                <w:spacing w:val="-3"/>
                <w:lang w:val="ca-ES"/>
              </w:rPr>
              <w:t>/202</w:t>
            </w:r>
            <w:r>
              <w:rPr>
                <w:spacing w:val="-3"/>
                <w:lang w:val="ca-ES"/>
              </w:rPr>
              <w:t>5</w:t>
            </w:r>
            <w:r w:rsidRPr="00FC4027">
              <w:rPr>
                <w:spacing w:val="-3"/>
                <w:lang w:val="ca-ES"/>
              </w:rPr>
              <w:t xml:space="preserve"> de 09:</w:t>
            </w:r>
            <w:r>
              <w:rPr>
                <w:spacing w:val="-3"/>
                <w:lang w:val="ca-ES"/>
              </w:rPr>
              <w:t>0</w:t>
            </w:r>
            <w:r w:rsidRPr="00FC4027">
              <w:rPr>
                <w:spacing w:val="-3"/>
                <w:lang w:val="ca-ES"/>
              </w:rPr>
              <w:t>0 a 1</w:t>
            </w:r>
            <w:r>
              <w:rPr>
                <w:spacing w:val="-3"/>
                <w:lang w:val="ca-ES"/>
              </w:rPr>
              <w:t>2</w:t>
            </w:r>
            <w:r w:rsidRPr="00FC4027">
              <w:rPr>
                <w:spacing w:val="-3"/>
                <w:lang w:val="ca-ES"/>
              </w:rPr>
              <w:t>:00 h</w:t>
            </w:r>
          </w:p>
          <w:p w14:paraId="54903FA1" w14:textId="07D5841F" w:rsidR="002A29D2" w:rsidRPr="00FC4027" w:rsidRDefault="00FC4027" w:rsidP="00FE2E10">
            <w:pPr>
              <w:spacing w:before="60" w:after="60"/>
              <w:contextualSpacing/>
              <w:jc w:val="both"/>
              <w:rPr>
                <w:spacing w:val="-3"/>
                <w:lang w:val="ca-ES"/>
              </w:rPr>
            </w:pPr>
            <w:r>
              <w:rPr>
                <w:spacing w:val="-3"/>
                <w:lang w:val="ca-ES"/>
              </w:rPr>
              <w:t>09</w:t>
            </w:r>
            <w:r w:rsidR="002547C7" w:rsidRPr="00FC4027">
              <w:rPr>
                <w:spacing w:val="-3"/>
                <w:lang w:val="ca-ES"/>
              </w:rPr>
              <w:t>/</w:t>
            </w:r>
            <w:r>
              <w:rPr>
                <w:spacing w:val="-3"/>
                <w:lang w:val="ca-ES"/>
              </w:rPr>
              <w:t>05</w:t>
            </w:r>
            <w:r w:rsidR="002547C7" w:rsidRPr="00FC4027">
              <w:rPr>
                <w:spacing w:val="-3"/>
                <w:lang w:val="ca-ES"/>
              </w:rPr>
              <w:t>/202</w:t>
            </w:r>
            <w:r>
              <w:rPr>
                <w:spacing w:val="-3"/>
                <w:lang w:val="ca-ES"/>
              </w:rPr>
              <w:t>5</w:t>
            </w:r>
            <w:r w:rsidR="002547C7" w:rsidRPr="00FC4027">
              <w:rPr>
                <w:spacing w:val="-3"/>
                <w:lang w:val="ca-ES"/>
              </w:rPr>
              <w:t xml:space="preserve"> de 09:</w:t>
            </w:r>
            <w:r>
              <w:rPr>
                <w:spacing w:val="-3"/>
                <w:lang w:val="ca-ES"/>
              </w:rPr>
              <w:t>0</w:t>
            </w:r>
            <w:r w:rsidR="002547C7" w:rsidRPr="00FC4027">
              <w:rPr>
                <w:spacing w:val="-3"/>
                <w:lang w:val="ca-ES"/>
              </w:rPr>
              <w:t>0 a 1</w:t>
            </w:r>
            <w:r>
              <w:rPr>
                <w:spacing w:val="-3"/>
                <w:lang w:val="ca-ES"/>
              </w:rPr>
              <w:t>4</w:t>
            </w:r>
            <w:r w:rsidR="002547C7" w:rsidRPr="00FC4027">
              <w:rPr>
                <w:spacing w:val="-3"/>
                <w:lang w:val="ca-ES"/>
              </w:rPr>
              <w:t>:00 h</w:t>
            </w:r>
          </w:p>
        </w:tc>
      </w:tr>
      <w:tr w:rsidR="00690025" w:rsidRPr="00FC4027" w14:paraId="20CF9928" w14:textId="77777777" w:rsidTr="009E5AED">
        <w:trPr>
          <w:cantSplit/>
          <w:trHeight w:val="398"/>
        </w:trPr>
        <w:tc>
          <w:tcPr>
            <w:tcW w:w="2836" w:type="dxa"/>
            <w:shd w:val="clear" w:color="auto" w:fill="FBE4D5" w:themeFill="accent2" w:themeFillTint="33"/>
          </w:tcPr>
          <w:p w14:paraId="583DBEA3" w14:textId="048E5B84" w:rsidR="00690025" w:rsidRPr="00FC4027" w:rsidRDefault="00BA459D" w:rsidP="00FE2E10">
            <w:pPr>
              <w:spacing w:before="60" w:after="60"/>
              <w:jc w:val="both"/>
              <w:rPr>
                <w:b/>
                <w:lang w:val="ca-ES"/>
              </w:rPr>
            </w:pPr>
            <w:r w:rsidRPr="00FC4027">
              <w:rPr>
                <w:b/>
                <w:lang w:val="ca-ES"/>
              </w:rPr>
              <w:t>Centres visitats</w:t>
            </w:r>
          </w:p>
        </w:tc>
        <w:tc>
          <w:tcPr>
            <w:tcW w:w="6662" w:type="dxa"/>
            <w:shd w:val="clear" w:color="auto" w:fill="FFFFFF" w:themeFill="background1"/>
          </w:tcPr>
          <w:p w14:paraId="53C75332" w14:textId="2BB0903E" w:rsidR="0048642C" w:rsidRPr="00FC4027" w:rsidRDefault="00FC4027" w:rsidP="001C16FD">
            <w:pPr>
              <w:spacing w:before="60" w:after="60"/>
              <w:jc w:val="both"/>
              <w:rPr>
                <w:spacing w:val="-3"/>
                <w:lang w:val="ca-ES"/>
              </w:rPr>
            </w:pPr>
            <w:r>
              <w:rPr>
                <w:spacing w:val="-3"/>
                <w:lang w:val="ca-ES"/>
              </w:rPr>
              <w:t>Revisió en remot</w:t>
            </w:r>
          </w:p>
        </w:tc>
      </w:tr>
      <w:tr w:rsidR="00BC5159" w:rsidRPr="00FC4027" w14:paraId="4E4FD562" w14:textId="77777777" w:rsidTr="009E5AED">
        <w:trPr>
          <w:cantSplit/>
          <w:trHeight w:val="398"/>
        </w:trPr>
        <w:tc>
          <w:tcPr>
            <w:tcW w:w="28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E4D5" w:themeFill="accent2" w:themeFillTint="33"/>
          </w:tcPr>
          <w:p w14:paraId="57334DE6" w14:textId="6885CCF4" w:rsidR="00690025" w:rsidRPr="00FC4027" w:rsidRDefault="00690025" w:rsidP="00FE2E10">
            <w:pPr>
              <w:spacing w:before="60" w:after="60"/>
              <w:jc w:val="both"/>
              <w:rPr>
                <w:b/>
                <w:lang w:val="ca-ES"/>
              </w:rPr>
            </w:pPr>
            <w:r w:rsidRPr="00FC4027">
              <w:rPr>
                <w:b/>
                <w:lang w:val="ca-ES"/>
              </w:rPr>
              <w:t>Equip auditor</w:t>
            </w:r>
          </w:p>
        </w:tc>
        <w:tc>
          <w:tcPr>
            <w:tcW w:w="6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66405D80" w14:textId="56757F20" w:rsidR="00690025" w:rsidRPr="00FC4027" w:rsidRDefault="00BC5159" w:rsidP="00FE2E10">
            <w:pPr>
              <w:spacing w:before="60" w:after="60"/>
              <w:jc w:val="both"/>
              <w:rPr>
                <w:spacing w:val="-3"/>
                <w:highlight w:val="green"/>
                <w:lang w:val="ca-ES"/>
              </w:rPr>
            </w:pPr>
            <w:r w:rsidRPr="00FC4027">
              <w:rPr>
                <w:spacing w:val="-3"/>
                <w:lang w:val="ca-ES"/>
              </w:rPr>
              <w:t>Toni Ripoll. Consultor i auditor de SGSI</w:t>
            </w:r>
          </w:p>
        </w:tc>
      </w:tr>
      <w:tr w:rsidR="00BC5159" w:rsidRPr="00FC4027" w14:paraId="0A163541" w14:textId="77777777" w:rsidTr="009E5AED">
        <w:trPr>
          <w:cantSplit/>
          <w:trHeight w:val="398"/>
        </w:trPr>
        <w:tc>
          <w:tcPr>
            <w:tcW w:w="28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E4D5" w:themeFill="accent2" w:themeFillTint="33"/>
          </w:tcPr>
          <w:p w14:paraId="67BA014B" w14:textId="406B69E4" w:rsidR="00BC5159" w:rsidRPr="00FC4027" w:rsidRDefault="00BC5159" w:rsidP="00FE2E10">
            <w:pPr>
              <w:spacing w:before="60" w:after="60"/>
              <w:jc w:val="both"/>
              <w:rPr>
                <w:b/>
                <w:lang w:val="ca-ES"/>
              </w:rPr>
            </w:pPr>
            <w:r w:rsidRPr="00FC4027">
              <w:rPr>
                <w:b/>
                <w:lang w:val="ca-ES"/>
              </w:rPr>
              <w:t>Representants entrevistats</w:t>
            </w:r>
          </w:p>
        </w:tc>
        <w:tc>
          <w:tcPr>
            <w:tcW w:w="6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491D09C7" w14:textId="35CECB81" w:rsidR="00BF1AB3" w:rsidRDefault="00FC4027" w:rsidP="00FE2E10">
            <w:pPr>
              <w:spacing w:before="60" w:after="60"/>
              <w:contextualSpacing/>
              <w:jc w:val="both"/>
              <w:rPr>
                <w:spacing w:val="-3"/>
                <w:lang w:val="ca-ES"/>
              </w:rPr>
            </w:pPr>
            <w:r>
              <w:rPr>
                <w:spacing w:val="-3"/>
                <w:lang w:val="ca-ES"/>
              </w:rPr>
              <w:t>Jordi Costa (CEO)</w:t>
            </w:r>
          </w:p>
          <w:p w14:paraId="65D07B47" w14:textId="1FDBD191" w:rsidR="00077EFD" w:rsidRPr="00FC4027" w:rsidRDefault="00FC4027" w:rsidP="00FE2E10">
            <w:pPr>
              <w:spacing w:before="60" w:after="60"/>
              <w:contextualSpacing/>
              <w:jc w:val="both"/>
              <w:rPr>
                <w:spacing w:val="-3"/>
                <w:lang w:val="ca-ES"/>
              </w:rPr>
            </w:pPr>
            <w:r>
              <w:rPr>
                <w:spacing w:val="-3"/>
                <w:lang w:val="ca-ES"/>
              </w:rPr>
              <w:t>Marc Muixí (IT)</w:t>
            </w:r>
          </w:p>
        </w:tc>
      </w:tr>
      <w:tr w:rsidR="00B317DE" w:rsidRPr="00FC4027" w14:paraId="13D3BB07" w14:textId="77777777" w:rsidTr="009E5AED">
        <w:trPr>
          <w:cantSplit/>
          <w:trHeight w:val="398"/>
        </w:trPr>
        <w:tc>
          <w:tcPr>
            <w:tcW w:w="28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BE4D5" w:themeFill="accent2" w:themeFillTint="33"/>
          </w:tcPr>
          <w:p w14:paraId="372D37DF" w14:textId="3BDD2F4C" w:rsidR="00B317DE" w:rsidRPr="00FC4027" w:rsidRDefault="00B317DE" w:rsidP="00FE2E10">
            <w:pPr>
              <w:spacing w:before="60" w:after="60"/>
              <w:jc w:val="both"/>
              <w:rPr>
                <w:b/>
                <w:lang w:val="ca-ES"/>
              </w:rPr>
            </w:pPr>
            <w:r w:rsidRPr="00FC4027">
              <w:rPr>
                <w:b/>
                <w:lang w:val="ca-ES"/>
              </w:rPr>
              <w:t>Data de l</w:t>
            </w:r>
            <w:r w:rsidR="00FC4027">
              <w:rPr>
                <w:b/>
                <w:lang w:val="ca-ES"/>
              </w:rPr>
              <w:t>’</w:t>
            </w:r>
            <w:r w:rsidRPr="00FC4027">
              <w:rPr>
                <w:b/>
                <w:lang w:val="ca-ES"/>
              </w:rPr>
              <w:t>informe</w:t>
            </w:r>
          </w:p>
        </w:tc>
        <w:tc>
          <w:tcPr>
            <w:tcW w:w="66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</w:tcPr>
          <w:p w14:paraId="5CC5301D" w14:textId="5D7549B3" w:rsidR="00B317DE" w:rsidRPr="00FC4027" w:rsidRDefault="00FC4027" w:rsidP="00FE2E10">
            <w:pPr>
              <w:spacing w:before="60" w:after="60"/>
              <w:jc w:val="both"/>
              <w:rPr>
                <w:spacing w:val="-3"/>
                <w:lang w:val="ca-ES"/>
              </w:rPr>
            </w:pPr>
            <w:r>
              <w:rPr>
                <w:spacing w:val="-3"/>
                <w:lang w:val="ca-ES"/>
              </w:rPr>
              <w:t>2</w:t>
            </w:r>
            <w:r w:rsidR="00743716">
              <w:rPr>
                <w:spacing w:val="-3"/>
                <w:lang w:val="ca-ES"/>
              </w:rPr>
              <w:t>3</w:t>
            </w:r>
            <w:r w:rsidR="007333C2" w:rsidRPr="00FC4027">
              <w:rPr>
                <w:spacing w:val="-3"/>
                <w:lang w:val="ca-ES"/>
              </w:rPr>
              <w:t>/</w:t>
            </w:r>
            <w:r>
              <w:rPr>
                <w:spacing w:val="-3"/>
                <w:lang w:val="ca-ES"/>
              </w:rPr>
              <w:t>05</w:t>
            </w:r>
            <w:r w:rsidR="007333C2" w:rsidRPr="00FC4027">
              <w:rPr>
                <w:spacing w:val="-3"/>
                <w:lang w:val="ca-ES"/>
              </w:rPr>
              <w:t>/202</w:t>
            </w:r>
            <w:r>
              <w:rPr>
                <w:spacing w:val="-3"/>
                <w:lang w:val="ca-ES"/>
              </w:rPr>
              <w:t>5</w:t>
            </w:r>
          </w:p>
        </w:tc>
      </w:tr>
    </w:tbl>
    <w:p w14:paraId="68B8C3D9" w14:textId="15C6BC7C" w:rsidR="005C5410" w:rsidRPr="00FC4027" w:rsidRDefault="005C5410" w:rsidP="00B65777">
      <w:pPr>
        <w:pStyle w:val="Ttol1"/>
        <w:jc w:val="both"/>
        <w:rPr>
          <w:lang w:val="ca-ES"/>
        </w:rPr>
      </w:pPr>
      <w:bookmarkStart w:id="1" w:name="_Toc198883913"/>
      <w:r w:rsidRPr="00FC4027">
        <w:rPr>
          <w:lang w:val="ca-ES"/>
        </w:rPr>
        <w:lastRenderedPageBreak/>
        <w:t>ANTECEDENTS</w:t>
      </w:r>
      <w:bookmarkEnd w:id="1"/>
    </w:p>
    <w:p w14:paraId="13F95E2D" w14:textId="47BBE7F9" w:rsidR="00471480" w:rsidRPr="00FC4027" w:rsidRDefault="00556106" w:rsidP="00B65777">
      <w:pPr>
        <w:jc w:val="both"/>
        <w:rPr>
          <w:b/>
          <w:bCs/>
          <w:lang w:val="ca-ES"/>
        </w:rPr>
      </w:pPr>
      <w:r w:rsidRPr="00FC4027">
        <w:rPr>
          <w:b/>
          <w:bCs/>
          <w:lang w:val="ca-ES"/>
        </w:rPr>
        <w:t>L</w:t>
      </w:r>
      <w:r w:rsidR="00FC4027">
        <w:rPr>
          <w:b/>
          <w:bCs/>
          <w:lang w:val="ca-ES"/>
        </w:rPr>
        <w:t>’</w:t>
      </w:r>
      <w:r w:rsidRPr="00FC4027">
        <w:rPr>
          <w:b/>
          <w:bCs/>
          <w:lang w:val="ca-ES"/>
        </w:rPr>
        <w:t>empresa:</w:t>
      </w:r>
    </w:p>
    <w:p w14:paraId="2F6A2A76" w14:textId="615C80EC" w:rsidR="001F3715" w:rsidRPr="00FC4027" w:rsidRDefault="001F3715" w:rsidP="00B65777">
      <w:pPr>
        <w:jc w:val="both"/>
        <w:rPr>
          <w:lang w:val="ca-ES"/>
        </w:rPr>
      </w:pPr>
      <w:r w:rsidRPr="00FC4027">
        <w:rPr>
          <w:lang w:val="ca-ES"/>
        </w:rPr>
        <w:t>L</w:t>
      </w:r>
      <w:r w:rsidR="00FC4027">
        <w:rPr>
          <w:lang w:val="ca-ES"/>
        </w:rPr>
        <w:t>’</w:t>
      </w:r>
      <w:r w:rsidRPr="00FC4027">
        <w:rPr>
          <w:lang w:val="ca-ES"/>
        </w:rPr>
        <w:t>e</w:t>
      </w:r>
      <w:r w:rsidR="00FC4027">
        <w:rPr>
          <w:lang w:val="ca-ES"/>
        </w:rPr>
        <w:t>mpresa OptimPeople està constituïda per Jordi Roca com a soci únic, amb la col·laboració de Marc Muixí i Carlos Pérez com a freelance</w:t>
      </w:r>
      <w:r w:rsidR="00A725C9">
        <w:rPr>
          <w:lang w:val="ca-ES"/>
        </w:rPr>
        <w:t>s</w:t>
      </w:r>
      <w:r w:rsidR="00FC4027">
        <w:rPr>
          <w:lang w:val="ca-ES"/>
        </w:rPr>
        <w:t>.</w:t>
      </w:r>
    </w:p>
    <w:p w14:paraId="54FB0BB4" w14:textId="3C8D5E14" w:rsidR="0083046B" w:rsidRDefault="00FC4027" w:rsidP="00B65777">
      <w:pPr>
        <w:jc w:val="both"/>
        <w:rPr>
          <w:lang w:val="ca-ES"/>
        </w:rPr>
      </w:pPr>
      <w:r>
        <w:rPr>
          <w:lang w:val="ca-ES"/>
        </w:rPr>
        <w:t>S’està en procés de creació de la societat OptimTech que seria la que aglutinaria els serveis de les solucions de millora de processos amb IA.</w:t>
      </w:r>
    </w:p>
    <w:p w14:paraId="6E5CD28B" w14:textId="711DC354" w:rsidR="00FC4027" w:rsidRPr="00FC4027" w:rsidRDefault="00FC4027" w:rsidP="00B65777">
      <w:pPr>
        <w:jc w:val="both"/>
        <w:rPr>
          <w:lang w:val="ca-ES"/>
        </w:rPr>
      </w:pPr>
      <w:r>
        <w:rPr>
          <w:lang w:val="ca-ES"/>
        </w:rPr>
        <w:t>Actualment l’empresa no té cap sistema de gestió basat en una norma ISO.</w:t>
      </w:r>
    </w:p>
    <w:p w14:paraId="37057875" w14:textId="67EE7E42" w:rsidR="00FC4027" w:rsidRDefault="00FC4027" w:rsidP="00FC4027">
      <w:pPr>
        <w:spacing w:before="240"/>
        <w:jc w:val="both"/>
        <w:rPr>
          <w:b/>
          <w:bCs/>
          <w:lang w:val="ca-ES"/>
        </w:rPr>
      </w:pPr>
      <w:r w:rsidRPr="00FC4027">
        <w:rPr>
          <w:b/>
          <w:bCs/>
          <w:lang w:val="ca-ES"/>
        </w:rPr>
        <w:t>Proposta de serveis:</w:t>
      </w:r>
    </w:p>
    <w:p w14:paraId="1C9E5D85" w14:textId="75F083A0" w:rsidR="00FC4027" w:rsidRDefault="00FC4027" w:rsidP="00B65777">
      <w:pPr>
        <w:jc w:val="both"/>
        <w:rPr>
          <w:lang w:val="ca-ES"/>
        </w:rPr>
      </w:pPr>
      <w:r>
        <w:rPr>
          <w:lang w:val="ca-ES"/>
        </w:rPr>
        <w:t xml:space="preserve">De cara a aquest gap analysis es contemplen els serveis: </w:t>
      </w:r>
    </w:p>
    <w:p w14:paraId="080D9EA0" w14:textId="1BF36E82" w:rsidR="00FC4027" w:rsidRDefault="00FC4027" w:rsidP="00FC4027">
      <w:pPr>
        <w:pStyle w:val="Pargrafdellista"/>
        <w:numPr>
          <w:ilvl w:val="0"/>
          <w:numId w:val="7"/>
        </w:numPr>
        <w:rPr>
          <w:lang w:val="ca-ES"/>
        </w:rPr>
      </w:pPr>
      <w:r>
        <w:rPr>
          <w:lang w:val="ca-ES"/>
        </w:rPr>
        <w:t>Serveis de consultoria estratègica per al sector públic, tal com elaboració d’anàlisis i informes sectorials, plans estratègics, etc.</w:t>
      </w:r>
    </w:p>
    <w:p w14:paraId="60C8C2CB" w14:textId="42D9502D" w:rsidR="00FC4027" w:rsidRDefault="00FC4027" w:rsidP="00FC4027">
      <w:pPr>
        <w:pStyle w:val="Pargrafdellista"/>
        <w:numPr>
          <w:ilvl w:val="0"/>
          <w:numId w:val="7"/>
        </w:numPr>
        <w:rPr>
          <w:lang w:val="ca-ES"/>
        </w:rPr>
      </w:pPr>
      <w:r>
        <w:rPr>
          <w:lang w:val="ca-ES"/>
        </w:rPr>
        <w:t>Desenvolupament i operació de solucions IA per a la millora de processos</w:t>
      </w:r>
      <w:r w:rsidRPr="00FC4027">
        <w:rPr>
          <w:lang w:val="ca-ES"/>
        </w:rPr>
        <w:t xml:space="preserve"> en particular del sector públic, per exemple, per a facilitar la gestió d’expedients automatitzant els processos.</w:t>
      </w:r>
    </w:p>
    <w:p w14:paraId="6797E629" w14:textId="3E8000DF" w:rsidR="00FC4027" w:rsidRPr="00FC4027" w:rsidRDefault="00FC4027" w:rsidP="00FC4027">
      <w:pPr>
        <w:pStyle w:val="Pargrafdellista"/>
        <w:numPr>
          <w:ilvl w:val="0"/>
          <w:numId w:val="0"/>
        </w:numPr>
        <w:ind w:left="720"/>
        <w:rPr>
          <w:lang w:val="ca-ES"/>
        </w:rPr>
      </w:pPr>
      <w:r w:rsidRPr="00FC4027">
        <w:rPr>
          <w:lang w:val="ca-ES"/>
        </w:rPr>
        <w:t>Es fa el desenvolupament</w:t>
      </w:r>
      <w:r>
        <w:rPr>
          <w:lang w:val="ca-ES"/>
        </w:rPr>
        <w:t xml:space="preserve">, </w:t>
      </w:r>
      <w:r w:rsidRPr="00FC4027">
        <w:rPr>
          <w:lang w:val="ca-ES"/>
        </w:rPr>
        <w:t>implantació i l</w:t>
      </w:r>
      <w:r>
        <w:rPr>
          <w:lang w:val="ca-ES"/>
        </w:rPr>
        <w:t>l</w:t>
      </w:r>
      <w:r w:rsidRPr="00FC4027">
        <w:rPr>
          <w:lang w:val="ca-ES"/>
        </w:rPr>
        <w:t>ic</w:t>
      </w:r>
      <w:r>
        <w:rPr>
          <w:lang w:val="ca-ES"/>
        </w:rPr>
        <w:t>è</w:t>
      </w:r>
      <w:r w:rsidRPr="00FC4027">
        <w:rPr>
          <w:lang w:val="ca-ES"/>
        </w:rPr>
        <w:t>ncia de manteniment.</w:t>
      </w:r>
    </w:p>
    <w:p w14:paraId="1C150E3B" w14:textId="0BB49397" w:rsidR="00FC4027" w:rsidRDefault="00FC4027" w:rsidP="00FC4027">
      <w:pPr>
        <w:rPr>
          <w:lang w:val="ca-ES"/>
        </w:rPr>
      </w:pPr>
      <w:r>
        <w:rPr>
          <w:lang w:val="ca-ES"/>
        </w:rPr>
        <w:t>En general els serveis es presten a entitats del sector públic (</w:t>
      </w:r>
      <w:r w:rsidRPr="00FC4027">
        <w:rPr>
          <w:lang w:val="ca-ES"/>
        </w:rPr>
        <w:t>diputacions, consells comarcals, ajuntaments</w:t>
      </w:r>
      <w:r>
        <w:rPr>
          <w:lang w:val="ca-ES"/>
        </w:rPr>
        <w:t>, etc.), tot i que ocasionalment es dona servei a algun client privat, vinculat a la millora de processos.</w:t>
      </w:r>
    </w:p>
    <w:p w14:paraId="6C31B81A" w14:textId="5634E68A" w:rsidR="00FC4027" w:rsidRPr="00FC4027" w:rsidRDefault="00FC4027" w:rsidP="00FC4027">
      <w:pPr>
        <w:spacing w:before="240"/>
        <w:jc w:val="both"/>
        <w:rPr>
          <w:b/>
          <w:bCs/>
          <w:lang w:val="ca-ES"/>
        </w:rPr>
      </w:pPr>
      <w:r w:rsidRPr="00FC4027">
        <w:rPr>
          <w:b/>
          <w:bCs/>
          <w:lang w:val="ca-ES"/>
        </w:rPr>
        <w:t>Tecnologia</w:t>
      </w:r>
    </w:p>
    <w:p w14:paraId="56086B6D" w14:textId="6EAF1C2E" w:rsidR="00FC4027" w:rsidRDefault="00FC4027" w:rsidP="00B65777">
      <w:pPr>
        <w:jc w:val="both"/>
        <w:rPr>
          <w:lang w:val="ca-ES"/>
        </w:rPr>
      </w:pPr>
      <w:r>
        <w:rPr>
          <w:lang w:val="ca-ES"/>
        </w:rPr>
        <w:t>Per a la gestió interna de l’empresa (correu electrònic, documentació, etc.) es té contractat els serveis de Microsoft365.</w:t>
      </w:r>
    </w:p>
    <w:p w14:paraId="63904EB2" w14:textId="0015792E" w:rsidR="00444271" w:rsidRDefault="00FC4027" w:rsidP="00B65777">
      <w:pPr>
        <w:jc w:val="both"/>
        <w:rPr>
          <w:lang w:val="ca-ES"/>
        </w:rPr>
      </w:pPr>
      <w:r>
        <w:rPr>
          <w:lang w:val="ca-ES"/>
        </w:rPr>
        <w:t xml:space="preserve">Les solucions IA </w:t>
      </w:r>
      <w:r w:rsidR="00823CF1" w:rsidRPr="00FC4027">
        <w:rPr>
          <w:lang w:val="ca-ES"/>
        </w:rPr>
        <w:t xml:space="preserve">s’executen en entorns propis de Google o Microsoft, depenent de les eines que es </w:t>
      </w:r>
      <w:r w:rsidRPr="00FC4027">
        <w:rPr>
          <w:lang w:val="ca-ES"/>
        </w:rPr>
        <w:t>necessiten</w:t>
      </w:r>
      <w:r w:rsidR="00823CF1" w:rsidRPr="00FC4027">
        <w:rPr>
          <w:lang w:val="ca-ES"/>
        </w:rPr>
        <w:t>, per exemple, del model d’IA</w:t>
      </w:r>
      <w:r>
        <w:rPr>
          <w:lang w:val="ca-ES"/>
        </w:rPr>
        <w:t xml:space="preserve"> a utilitzar. Es</w:t>
      </w:r>
      <w:r w:rsidR="003A093B" w:rsidRPr="00FC4027">
        <w:rPr>
          <w:lang w:val="ca-ES"/>
        </w:rPr>
        <w:t xml:space="preserve"> fan servir serveis</w:t>
      </w:r>
      <w:r>
        <w:rPr>
          <w:lang w:val="ca-ES"/>
        </w:rPr>
        <w:t xml:space="preserve"> PaaS</w:t>
      </w:r>
      <w:r w:rsidR="003A093B" w:rsidRPr="00FC4027">
        <w:rPr>
          <w:lang w:val="ca-ES"/>
        </w:rPr>
        <w:t>, més que infraestructura</w:t>
      </w:r>
      <w:r>
        <w:rPr>
          <w:lang w:val="ca-ES"/>
        </w:rPr>
        <w:t xml:space="preserve"> de sistemes.</w:t>
      </w:r>
    </w:p>
    <w:p w14:paraId="5482C83E" w14:textId="48A730A1" w:rsidR="00FC4027" w:rsidRPr="00FC4027" w:rsidRDefault="00FC4027" w:rsidP="00FC4027">
      <w:pPr>
        <w:jc w:val="both"/>
        <w:rPr>
          <w:lang w:val="ca-ES"/>
        </w:rPr>
      </w:pPr>
      <w:r w:rsidRPr="00FC4027">
        <w:rPr>
          <w:lang w:val="ca-ES"/>
        </w:rPr>
        <w:t>Cada projecte té la seva pròpia instancia. Tot</w:t>
      </w:r>
      <w:r>
        <w:rPr>
          <w:lang w:val="ca-ES"/>
        </w:rPr>
        <w:t xml:space="preserve">es les entitats (p.ex. ajuntaments) </w:t>
      </w:r>
      <w:r w:rsidRPr="00FC4027">
        <w:rPr>
          <w:lang w:val="ca-ES"/>
        </w:rPr>
        <w:t>d’un mateix projecte comparteixen instancia. Dins de cada entitat, es pot fer la gestió de rols.</w:t>
      </w:r>
    </w:p>
    <w:p w14:paraId="10A4DC87" w14:textId="402DF2EA" w:rsidR="00FC4027" w:rsidRDefault="00FC4027" w:rsidP="00B65777">
      <w:pPr>
        <w:jc w:val="both"/>
        <w:rPr>
          <w:lang w:val="ca-ES"/>
        </w:rPr>
      </w:pPr>
      <w:r>
        <w:rPr>
          <w:lang w:val="ca-ES"/>
        </w:rPr>
        <w:t>Es distingeixen:</w:t>
      </w:r>
    </w:p>
    <w:p w14:paraId="22C6126A" w14:textId="38C8342B" w:rsidR="00FC4027" w:rsidRDefault="00FC4027" w:rsidP="00FC4027">
      <w:pPr>
        <w:pStyle w:val="Pargrafdellista"/>
        <w:numPr>
          <w:ilvl w:val="0"/>
          <w:numId w:val="8"/>
        </w:numPr>
        <w:rPr>
          <w:lang w:val="ca-ES"/>
        </w:rPr>
      </w:pPr>
      <w:r>
        <w:rPr>
          <w:lang w:val="ca-ES"/>
        </w:rPr>
        <w:t>Usuaris interns que tenen accés centralitzat als entorns de Google i Microsoft.</w:t>
      </w:r>
    </w:p>
    <w:p w14:paraId="6B506189" w14:textId="4EBD42F6" w:rsidR="00FC4027" w:rsidRPr="00FC4027" w:rsidRDefault="00FC4027" w:rsidP="00FC4027">
      <w:pPr>
        <w:pStyle w:val="Pargrafdellista"/>
        <w:numPr>
          <w:ilvl w:val="0"/>
          <w:numId w:val="8"/>
        </w:numPr>
        <w:rPr>
          <w:lang w:val="ca-ES"/>
        </w:rPr>
      </w:pPr>
      <w:r w:rsidRPr="00FC4027">
        <w:rPr>
          <w:lang w:val="ca-ES"/>
        </w:rPr>
        <w:t xml:space="preserve">Usuaris externs: De les entitats, que tenen accés URL amb usuari/contrasenya. Actualment es fa una gestió manual. </w:t>
      </w:r>
    </w:p>
    <w:p w14:paraId="0883B49C" w14:textId="3A3B877F" w:rsidR="00760525" w:rsidRPr="00FC4027" w:rsidRDefault="00760525" w:rsidP="00FC4027">
      <w:pPr>
        <w:keepNext/>
        <w:spacing w:before="240"/>
        <w:jc w:val="both"/>
        <w:rPr>
          <w:b/>
          <w:bCs/>
          <w:lang w:val="ca-ES"/>
        </w:rPr>
      </w:pPr>
      <w:r w:rsidRPr="00FC4027">
        <w:rPr>
          <w:b/>
          <w:bCs/>
          <w:lang w:val="ca-ES"/>
        </w:rPr>
        <w:lastRenderedPageBreak/>
        <w:t>Informació tractada:</w:t>
      </w:r>
    </w:p>
    <w:p w14:paraId="5661D7FD" w14:textId="18FFC32D" w:rsidR="00760525" w:rsidRDefault="00BB1E08" w:rsidP="00FC4027">
      <w:pPr>
        <w:pStyle w:val="Pargrafdellista"/>
        <w:numPr>
          <w:ilvl w:val="0"/>
          <w:numId w:val="6"/>
        </w:numPr>
        <w:rPr>
          <w:lang w:val="ca-ES"/>
        </w:rPr>
      </w:pPr>
      <w:r w:rsidRPr="00FC4027">
        <w:rPr>
          <w:lang w:val="ca-ES"/>
        </w:rPr>
        <w:t xml:space="preserve">Serveis de </w:t>
      </w:r>
      <w:r w:rsidR="00FC4027" w:rsidRPr="00FC4027">
        <w:rPr>
          <w:lang w:val="ca-ES"/>
        </w:rPr>
        <w:t>consultoria</w:t>
      </w:r>
      <w:r w:rsidRPr="00FC4027">
        <w:rPr>
          <w:lang w:val="ca-ES"/>
        </w:rPr>
        <w:t xml:space="preserve">: Documentació administrativa, documentació publica sectorial, informes </w:t>
      </w:r>
      <w:r w:rsidR="00FC4027" w:rsidRPr="00FC4027">
        <w:rPr>
          <w:lang w:val="ca-ES"/>
        </w:rPr>
        <w:t>anàlisis</w:t>
      </w:r>
      <w:r w:rsidRPr="00FC4027">
        <w:rPr>
          <w:lang w:val="ca-ES"/>
        </w:rPr>
        <w:t xml:space="preserve">, dades </w:t>
      </w:r>
      <w:r w:rsidR="00FC4027" w:rsidRPr="00FC4027">
        <w:rPr>
          <w:lang w:val="ca-ES"/>
        </w:rPr>
        <w:t>estadístiques</w:t>
      </w:r>
      <w:r w:rsidRPr="00FC4027">
        <w:rPr>
          <w:lang w:val="ca-ES"/>
        </w:rPr>
        <w:t>, …</w:t>
      </w:r>
    </w:p>
    <w:p w14:paraId="176CE3CF" w14:textId="763AA979" w:rsidR="00FC4027" w:rsidRPr="00FC4027" w:rsidRDefault="00FC4027" w:rsidP="00FC4027">
      <w:pPr>
        <w:pStyle w:val="Pargrafdellista"/>
        <w:numPr>
          <w:ilvl w:val="0"/>
          <w:numId w:val="0"/>
        </w:numPr>
        <w:ind w:left="720"/>
        <w:rPr>
          <w:lang w:val="ca-ES"/>
        </w:rPr>
      </w:pPr>
      <w:r>
        <w:rPr>
          <w:lang w:val="ca-ES"/>
        </w:rPr>
        <w:t>No es tracten dades personals</w:t>
      </w:r>
    </w:p>
    <w:p w14:paraId="2F1B13B9" w14:textId="29BFC23A" w:rsidR="00293026" w:rsidRDefault="00900B60" w:rsidP="00FC4027">
      <w:pPr>
        <w:pStyle w:val="Pargrafdellista"/>
        <w:numPr>
          <w:ilvl w:val="0"/>
          <w:numId w:val="6"/>
        </w:numPr>
        <w:rPr>
          <w:lang w:val="ca-ES"/>
        </w:rPr>
      </w:pPr>
      <w:r w:rsidRPr="00FC4027">
        <w:rPr>
          <w:lang w:val="ca-ES"/>
        </w:rPr>
        <w:t xml:space="preserve">Serveis </w:t>
      </w:r>
      <w:r w:rsidR="00FC4027">
        <w:rPr>
          <w:lang w:val="ca-ES"/>
        </w:rPr>
        <w:t>solucions</w:t>
      </w:r>
      <w:r w:rsidRPr="00FC4027">
        <w:rPr>
          <w:lang w:val="ca-ES"/>
        </w:rPr>
        <w:t xml:space="preserve"> IA: Expedients (incloent dades de ciutadania i tercers, factures de tercers), </w:t>
      </w:r>
      <w:r w:rsidR="00FC4027">
        <w:rPr>
          <w:lang w:val="ca-ES"/>
        </w:rPr>
        <w:t>sol·licituds</w:t>
      </w:r>
      <w:r w:rsidRPr="00FC4027">
        <w:rPr>
          <w:lang w:val="ca-ES"/>
        </w:rPr>
        <w:t xml:space="preserve"> que fa la ciutadania</w:t>
      </w:r>
      <w:r w:rsidR="00FC4027">
        <w:rPr>
          <w:lang w:val="ca-ES"/>
        </w:rPr>
        <w:t xml:space="preserve"> (per exemple, </w:t>
      </w:r>
      <w:r w:rsidRPr="00FC4027">
        <w:rPr>
          <w:lang w:val="ca-ES"/>
        </w:rPr>
        <w:t>llicencies d’obres), dades d’altres fonts externes publi</w:t>
      </w:r>
      <w:r w:rsidR="00FC4027">
        <w:rPr>
          <w:lang w:val="ca-ES"/>
        </w:rPr>
        <w:t>ques</w:t>
      </w:r>
      <w:r w:rsidRPr="00FC4027">
        <w:rPr>
          <w:lang w:val="ca-ES"/>
        </w:rPr>
        <w:t>, lleis</w:t>
      </w:r>
      <w:r w:rsidR="00FC4027">
        <w:rPr>
          <w:lang w:val="ca-ES"/>
        </w:rPr>
        <w:t>,</w:t>
      </w:r>
      <w:r w:rsidRPr="00FC4027">
        <w:rPr>
          <w:lang w:val="ca-ES"/>
        </w:rPr>
        <w:t xml:space="preserve"> decrets municipals, …</w:t>
      </w:r>
    </w:p>
    <w:p w14:paraId="5710ACC4" w14:textId="1C1D8223" w:rsidR="00FC4027" w:rsidRPr="00FC4027" w:rsidRDefault="00FC4027" w:rsidP="00FC4027">
      <w:pPr>
        <w:pStyle w:val="Pargrafdellista"/>
        <w:numPr>
          <w:ilvl w:val="0"/>
          <w:numId w:val="0"/>
        </w:numPr>
        <w:ind w:left="720"/>
        <w:rPr>
          <w:lang w:val="ca-ES"/>
        </w:rPr>
      </w:pPr>
      <w:r>
        <w:rPr>
          <w:lang w:val="ca-ES"/>
        </w:rPr>
        <w:t>Implica el tractament de dades personals sobre els ciutadans referits en expedients i sol·licituds.</w:t>
      </w:r>
    </w:p>
    <w:p w14:paraId="2307046F" w14:textId="0498A02E" w:rsidR="0007467C" w:rsidRPr="00FC4027" w:rsidRDefault="002C328E" w:rsidP="0007467C">
      <w:pPr>
        <w:pStyle w:val="Pargrafdellista"/>
        <w:numPr>
          <w:ilvl w:val="0"/>
          <w:numId w:val="0"/>
        </w:numPr>
        <w:ind w:left="720"/>
        <w:rPr>
          <w:lang w:val="ca-ES"/>
        </w:rPr>
      </w:pPr>
      <w:r w:rsidRPr="00FC4027">
        <w:rPr>
          <w:lang w:val="ca-ES"/>
        </w:rPr>
        <w:t xml:space="preserve">El </w:t>
      </w:r>
      <w:r w:rsidR="00FC4027" w:rsidRPr="00FC4027">
        <w:rPr>
          <w:lang w:val="ca-ES"/>
        </w:rPr>
        <w:t>resultat</w:t>
      </w:r>
      <w:r w:rsidRPr="00FC4027">
        <w:rPr>
          <w:lang w:val="ca-ES"/>
        </w:rPr>
        <w:t xml:space="preserve"> és </w:t>
      </w:r>
      <w:r w:rsidR="00FC4027" w:rsidRPr="00FC4027">
        <w:rPr>
          <w:lang w:val="ca-ES"/>
        </w:rPr>
        <w:t>informació</w:t>
      </w:r>
      <w:r w:rsidRPr="00FC4027">
        <w:rPr>
          <w:lang w:val="ca-ES"/>
        </w:rPr>
        <w:t xml:space="preserve"> de suport </w:t>
      </w:r>
      <w:r w:rsidR="00FC4027" w:rsidRPr="00FC4027">
        <w:rPr>
          <w:lang w:val="ca-ES"/>
        </w:rPr>
        <w:t>que</w:t>
      </w:r>
      <w:r w:rsidRPr="00FC4027">
        <w:rPr>
          <w:lang w:val="ca-ES"/>
        </w:rPr>
        <w:t xml:space="preserve"> ha d’acabar sent revisada pels tècnics.</w:t>
      </w:r>
    </w:p>
    <w:p w14:paraId="093403B7" w14:textId="77777777" w:rsidR="00CA2678" w:rsidRPr="00FC4027" w:rsidRDefault="00CA2678" w:rsidP="00CA2678">
      <w:pPr>
        <w:rPr>
          <w:lang w:val="ca-ES"/>
        </w:rPr>
      </w:pPr>
    </w:p>
    <w:p w14:paraId="48C6CBF0" w14:textId="70ED873F" w:rsidR="00F75AFD" w:rsidRPr="00FC4027" w:rsidRDefault="000D080A" w:rsidP="00F75AFD">
      <w:pPr>
        <w:pStyle w:val="Ttol1"/>
        <w:rPr>
          <w:lang w:val="ca-ES"/>
        </w:rPr>
      </w:pPr>
      <w:bookmarkStart w:id="2" w:name="_Toc198883914"/>
      <w:r w:rsidRPr="00FC4027">
        <w:rPr>
          <w:lang w:val="ca-ES"/>
        </w:rPr>
        <w:lastRenderedPageBreak/>
        <w:t>PROPOSTA DE CATEGORITZACIÓ</w:t>
      </w:r>
      <w:bookmarkEnd w:id="2"/>
    </w:p>
    <w:p w14:paraId="56946C59" w14:textId="071C314A" w:rsidR="002A62A5" w:rsidRPr="00FC4027" w:rsidRDefault="00276D71" w:rsidP="00FA5127">
      <w:pPr>
        <w:spacing w:after="240"/>
        <w:rPr>
          <w:lang w:val="ca-ES"/>
        </w:rPr>
      </w:pPr>
      <w:r w:rsidRPr="00FC4027">
        <w:rPr>
          <w:lang w:val="ca-ES"/>
        </w:rPr>
        <w:t>D'acord amb els criteris establerts en l'Annex 1 de l'ENS, així com la CCN-STIC 803 Guia de Seguretat de les TIC - Valoració dels Sistemes, es realitza la següent proposta de categorització, que hauria de ser revisada durant el procés d'implantació.</w:t>
      </w: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2295"/>
        <w:gridCol w:w="1185"/>
        <w:gridCol w:w="1477"/>
        <w:gridCol w:w="3871"/>
      </w:tblGrid>
      <w:tr w:rsidR="00440075" w:rsidRPr="00FC4027" w14:paraId="03DE465A" w14:textId="77777777" w:rsidTr="00D77524">
        <w:trPr>
          <w:trHeight w:val="357"/>
        </w:trPr>
        <w:tc>
          <w:tcPr>
            <w:tcW w:w="2295" w:type="dxa"/>
            <w:shd w:val="clear" w:color="auto" w:fill="E2EFD9" w:themeFill="accent6" w:themeFillTint="33"/>
            <w:noWrap/>
          </w:tcPr>
          <w:p w14:paraId="127B8126" w14:textId="5C716C1A" w:rsidR="00440075" w:rsidRPr="00FC4027" w:rsidRDefault="00440075" w:rsidP="00707252">
            <w:pPr>
              <w:spacing w:before="60" w:line="264" w:lineRule="auto"/>
              <w:jc w:val="center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Motiu</w:t>
            </w:r>
          </w:p>
        </w:tc>
        <w:tc>
          <w:tcPr>
            <w:tcW w:w="1185" w:type="dxa"/>
            <w:shd w:val="clear" w:color="auto" w:fill="E2EFD9" w:themeFill="accent6" w:themeFillTint="33"/>
          </w:tcPr>
          <w:p w14:paraId="1A8BBA73" w14:textId="3E11C3A6" w:rsidR="00440075" w:rsidRPr="00FC4027" w:rsidRDefault="00440075" w:rsidP="00707252">
            <w:pPr>
              <w:spacing w:before="60" w:line="264" w:lineRule="auto"/>
              <w:jc w:val="center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Dimensió</w:t>
            </w:r>
            <w:r w:rsidR="002A62A5" w:rsidRPr="00FC4027">
              <w:rPr>
                <w:rStyle w:val="Refernciadenotaapeudepgina"/>
                <w:b/>
                <w:bCs/>
                <w:sz w:val="18"/>
                <w:szCs w:val="18"/>
                <w:lang w:val="ca-ES"/>
              </w:rPr>
              <w:footnoteReference w:id="2"/>
            </w:r>
          </w:p>
        </w:tc>
        <w:tc>
          <w:tcPr>
            <w:tcW w:w="1477" w:type="dxa"/>
            <w:shd w:val="clear" w:color="auto" w:fill="E2EFD9" w:themeFill="accent6" w:themeFillTint="33"/>
          </w:tcPr>
          <w:p w14:paraId="27164DF9" w14:textId="230539EB" w:rsidR="00440075" w:rsidRPr="00FC4027" w:rsidRDefault="00440075" w:rsidP="00707252">
            <w:pPr>
              <w:spacing w:before="60" w:line="264" w:lineRule="auto"/>
              <w:jc w:val="center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Nivell</w:t>
            </w:r>
          </w:p>
        </w:tc>
        <w:tc>
          <w:tcPr>
            <w:tcW w:w="3871" w:type="dxa"/>
            <w:shd w:val="clear" w:color="auto" w:fill="E2EFD9" w:themeFill="accent6" w:themeFillTint="33"/>
            <w:noWrap/>
          </w:tcPr>
          <w:p w14:paraId="1DBA01A8" w14:textId="78CA6F9C" w:rsidR="00440075" w:rsidRPr="00FC4027" w:rsidRDefault="00440075" w:rsidP="00707252">
            <w:pPr>
              <w:spacing w:before="60" w:line="264" w:lineRule="auto"/>
              <w:jc w:val="center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Valoració</w:t>
            </w:r>
          </w:p>
        </w:tc>
      </w:tr>
      <w:tr w:rsidR="00440075" w:rsidRPr="00FC4027" w14:paraId="5F1822C1" w14:textId="77777777" w:rsidTr="00D77524">
        <w:trPr>
          <w:trHeight w:val="357"/>
        </w:trPr>
        <w:tc>
          <w:tcPr>
            <w:tcW w:w="2295" w:type="dxa"/>
            <w:noWrap/>
          </w:tcPr>
          <w:p w14:paraId="0341F279" w14:textId="79BAC5FD" w:rsidR="00440075" w:rsidRPr="00FC4027" w:rsidRDefault="00440075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Disposició legal o administrativa</w:t>
            </w:r>
          </w:p>
        </w:tc>
        <w:tc>
          <w:tcPr>
            <w:tcW w:w="1185" w:type="dxa"/>
          </w:tcPr>
          <w:p w14:paraId="6A4CC5D9" w14:textId="58BBA456" w:rsidR="00440075" w:rsidRPr="00FC4027" w:rsidRDefault="0086758F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CIDAT</w:t>
            </w:r>
          </w:p>
        </w:tc>
        <w:tc>
          <w:tcPr>
            <w:tcW w:w="1477" w:type="dxa"/>
          </w:tcPr>
          <w:p w14:paraId="13FFAF2D" w14:textId="3D8883FE" w:rsidR="00440075" w:rsidRPr="00FC4027" w:rsidRDefault="00FC4027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>
              <w:rPr>
                <w:sz w:val="18"/>
                <w:szCs w:val="18"/>
                <w:lang w:val="ca-ES"/>
              </w:rPr>
              <w:t>Segons requisits de clients</w:t>
            </w:r>
          </w:p>
        </w:tc>
        <w:tc>
          <w:tcPr>
            <w:tcW w:w="3871" w:type="dxa"/>
            <w:noWrap/>
          </w:tcPr>
          <w:p w14:paraId="52F01310" w14:textId="257DC1A6" w:rsidR="00440075" w:rsidRPr="00FC4027" w:rsidRDefault="00FC4027" w:rsidP="00C53E71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Genèricament</w:t>
            </w:r>
            <w:r w:rsidR="00D21767" w:rsidRPr="00FC4027">
              <w:rPr>
                <w:sz w:val="18"/>
                <w:szCs w:val="18"/>
                <w:lang w:val="ca-ES"/>
              </w:rPr>
              <w:t xml:space="preserve"> per </w:t>
            </w:r>
            <w:r>
              <w:rPr>
                <w:sz w:val="18"/>
                <w:szCs w:val="18"/>
                <w:lang w:val="ca-ES"/>
              </w:rPr>
              <w:t xml:space="preserve">complir amb els requisits de l’Article 2.2 del ENS que estableix també </w:t>
            </w:r>
            <w:r w:rsidRPr="00FC4027">
              <w:rPr>
                <w:sz w:val="18"/>
                <w:szCs w:val="18"/>
                <w:lang w:val="ca-ES"/>
              </w:rPr>
              <w:t>s'aplica als sistemes d'informació de les entitats del sector privat</w:t>
            </w:r>
            <w:r>
              <w:rPr>
                <w:sz w:val="18"/>
                <w:szCs w:val="18"/>
                <w:lang w:val="ca-ES"/>
              </w:rPr>
              <w:t xml:space="preserve"> </w:t>
            </w:r>
            <w:r w:rsidRPr="00FC4027">
              <w:rPr>
                <w:sz w:val="18"/>
                <w:szCs w:val="18"/>
                <w:lang w:val="ca-ES"/>
              </w:rPr>
              <w:t>presten serveis o proveeixin solucions a les entitats del sector públic per a l'exercici per aquestes de les seves competències i potestats administratives</w:t>
            </w:r>
          </w:p>
        </w:tc>
      </w:tr>
      <w:tr w:rsidR="004F6D78" w:rsidRPr="00FC4027" w14:paraId="54F94A95" w14:textId="77777777" w:rsidTr="00D77524">
        <w:trPr>
          <w:trHeight w:val="357"/>
        </w:trPr>
        <w:tc>
          <w:tcPr>
            <w:tcW w:w="2295" w:type="dxa"/>
            <w:vMerge w:val="restart"/>
            <w:noWrap/>
            <w:hideMark/>
          </w:tcPr>
          <w:p w14:paraId="01227206" w14:textId="77777777" w:rsidR="004F6D78" w:rsidRPr="00FC4027" w:rsidRDefault="004F6D78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Perjudici Directe al ciutadà</w:t>
            </w:r>
          </w:p>
        </w:tc>
        <w:tc>
          <w:tcPr>
            <w:tcW w:w="1185" w:type="dxa"/>
          </w:tcPr>
          <w:p w14:paraId="1795AE89" w14:textId="72F18D17" w:rsidR="004F6D78" w:rsidRPr="00FC4027" w:rsidRDefault="004F6D78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I</w:t>
            </w:r>
          </w:p>
        </w:tc>
        <w:tc>
          <w:tcPr>
            <w:tcW w:w="1477" w:type="dxa"/>
          </w:tcPr>
          <w:p w14:paraId="5DE01598" w14:textId="74068FA4" w:rsidR="004F6D78" w:rsidRPr="00FC4027" w:rsidRDefault="00FC4027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>
              <w:rPr>
                <w:sz w:val="18"/>
                <w:szCs w:val="18"/>
                <w:lang w:val="ca-ES"/>
              </w:rPr>
              <w:t>Baix</w:t>
            </w:r>
          </w:p>
        </w:tc>
        <w:tc>
          <w:tcPr>
            <w:tcW w:w="3871" w:type="dxa"/>
            <w:noWrap/>
            <w:hideMark/>
          </w:tcPr>
          <w:p w14:paraId="29C85CA6" w14:textId="12DAD2F1" w:rsidR="004F6D78" w:rsidRPr="00FC4027" w:rsidRDefault="00FC4027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>
              <w:rPr>
                <w:sz w:val="18"/>
                <w:szCs w:val="18"/>
                <w:lang w:val="ca-ES"/>
              </w:rPr>
              <w:t>Perjudici a algun ciutadà</w:t>
            </w:r>
            <w:r w:rsidR="004F6D78" w:rsidRPr="00FC4027">
              <w:rPr>
                <w:sz w:val="18"/>
                <w:szCs w:val="18"/>
                <w:lang w:val="ca-ES"/>
              </w:rPr>
              <w:t xml:space="preserve">, encara que </w:t>
            </w:r>
            <w:r>
              <w:rPr>
                <w:sz w:val="18"/>
                <w:szCs w:val="18"/>
                <w:lang w:val="ca-ES"/>
              </w:rPr>
              <w:t>esmenable</w:t>
            </w:r>
            <w:r w:rsidR="004F6D78" w:rsidRPr="00FC4027">
              <w:rPr>
                <w:sz w:val="18"/>
                <w:szCs w:val="18"/>
                <w:lang w:val="ca-ES"/>
              </w:rPr>
              <w:t xml:space="preserve">. </w:t>
            </w:r>
          </w:p>
          <w:p w14:paraId="217D0A1A" w14:textId="3B7D5A56" w:rsidR="004F6D78" w:rsidRPr="00FC4027" w:rsidRDefault="004F6D78" w:rsidP="005415A9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Un incident </w:t>
            </w:r>
            <w:r w:rsidR="00FC4027">
              <w:rPr>
                <w:sz w:val="18"/>
                <w:szCs w:val="18"/>
                <w:lang w:val="ca-ES"/>
              </w:rPr>
              <w:t>que afecti a la integritat de la informació no suposa un dany important, ja que la informació resultant sempre ha d’acabar essent revisada pels tècnics.</w:t>
            </w:r>
          </w:p>
        </w:tc>
      </w:tr>
      <w:tr w:rsidR="004F6D78" w:rsidRPr="00FC4027" w14:paraId="02A2C60C" w14:textId="77777777" w:rsidTr="00D77524">
        <w:trPr>
          <w:trHeight w:val="357"/>
        </w:trPr>
        <w:tc>
          <w:tcPr>
            <w:tcW w:w="2295" w:type="dxa"/>
            <w:vMerge/>
            <w:noWrap/>
          </w:tcPr>
          <w:p w14:paraId="0E1C3FF3" w14:textId="77777777" w:rsidR="004F6D78" w:rsidRPr="00FC4027" w:rsidRDefault="004F6D78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</w:p>
        </w:tc>
        <w:tc>
          <w:tcPr>
            <w:tcW w:w="1185" w:type="dxa"/>
          </w:tcPr>
          <w:p w14:paraId="6CCE0638" w14:textId="6F5452F4" w:rsidR="004F6D78" w:rsidRPr="00FC4027" w:rsidRDefault="004F6D78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C</w:t>
            </w:r>
          </w:p>
        </w:tc>
        <w:tc>
          <w:tcPr>
            <w:tcW w:w="1477" w:type="dxa"/>
          </w:tcPr>
          <w:p w14:paraId="36D19458" w14:textId="4FCE2602" w:rsidR="004F6D78" w:rsidRPr="00FC4027" w:rsidRDefault="004F6D78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Mitjà</w:t>
            </w:r>
          </w:p>
        </w:tc>
        <w:tc>
          <w:tcPr>
            <w:tcW w:w="3871" w:type="dxa"/>
            <w:noWrap/>
          </w:tcPr>
          <w:p w14:paraId="003E6086" w14:textId="47825C35" w:rsidR="004F6D78" w:rsidRPr="00FC4027" w:rsidRDefault="004F6D78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Dany important, encara que </w:t>
            </w:r>
            <w:r w:rsidR="00FC4027">
              <w:rPr>
                <w:sz w:val="18"/>
                <w:szCs w:val="18"/>
                <w:lang w:val="ca-ES"/>
              </w:rPr>
              <w:t>esmenable</w:t>
            </w:r>
            <w:r w:rsidRPr="00FC4027">
              <w:rPr>
                <w:sz w:val="18"/>
                <w:szCs w:val="18"/>
                <w:lang w:val="ca-ES"/>
              </w:rPr>
              <w:t xml:space="preserve">. </w:t>
            </w:r>
          </w:p>
          <w:p w14:paraId="2134D381" w14:textId="15324C0A" w:rsidR="004F6D78" w:rsidRPr="00FC4027" w:rsidRDefault="004F6D78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La divulgació d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 xml:space="preserve">informació </w:t>
            </w:r>
            <w:r w:rsidR="00FC4027">
              <w:rPr>
                <w:sz w:val="18"/>
                <w:szCs w:val="18"/>
                <w:lang w:val="ca-ES"/>
              </w:rPr>
              <w:t>dels expedients i sol·licituds dels ciutadans</w:t>
            </w:r>
            <w:r w:rsidRPr="00FC4027">
              <w:rPr>
                <w:sz w:val="18"/>
                <w:szCs w:val="18"/>
                <w:lang w:val="ca-ES"/>
              </w:rPr>
              <w:t xml:space="preserve"> pot vulnerar els seus drets de privacitat, tot i que pel tipus d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informació no es considera que el dany sigui molt greu.</w:t>
            </w:r>
          </w:p>
        </w:tc>
      </w:tr>
      <w:tr w:rsidR="004F6D78" w:rsidRPr="00FC4027" w14:paraId="16ABDC42" w14:textId="77777777" w:rsidTr="00D77524">
        <w:trPr>
          <w:trHeight w:val="357"/>
        </w:trPr>
        <w:tc>
          <w:tcPr>
            <w:tcW w:w="2295" w:type="dxa"/>
            <w:vMerge/>
            <w:noWrap/>
          </w:tcPr>
          <w:p w14:paraId="295BA489" w14:textId="77777777" w:rsidR="004F6D78" w:rsidRPr="00FC4027" w:rsidRDefault="004F6D78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</w:p>
        </w:tc>
        <w:tc>
          <w:tcPr>
            <w:tcW w:w="1185" w:type="dxa"/>
          </w:tcPr>
          <w:p w14:paraId="3BC3E593" w14:textId="377CDA00" w:rsidR="004F6D78" w:rsidRPr="00FC4027" w:rsidRDefault="004F6D78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D</w:t>
            </w:r>
          </w:p>
        </w:tc>
        <w:tc>
          <w:tcPr>
            <w:tcW w:w="1477" w:type="dxa"/>
          </w:tcPr>
          <w:p w14:paraId="654B0F04" w14:textId="5ADDC82B" w:rsidR="004F6D78" w:rsidRPr="00FC4027" w:rsidRDefault="004F6D78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Baix</w:t>
            </w:r>
          </w:p>
        </w:tc>
        <w:tc>
          <w:tcPr>
            <w:tcW w:w="3871" w:type="dxa"/>
            <w:noWrap/>
          </w:tcPr>
          <w:p w14:paraId="504B2365" w14:textId="5706B13D" w:rsidR="004F6D78" w:rsidRPr="00FC4027" w:rsidRDefault="004F6D78" w:rsidP="00C93D2D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Algun perjudici. </w:t>
            </w:r>
          </w:p>
          <w:p w14:paraId="0B8C0BC3" w14:textId="6B9FDE99" w:rsidR="004F6D78" w:rsidRPr="00FC4027" w:rsidRDefault="004F6D78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La no disponibilitat de la informació, ja sigui per tramitar </w:t>
            </w:r>
            <w:r w:rsidR="00FC4027">
              <w:rPr>
                <w:sz w:val="18"/>
                <w:szCs w:val="18"/>
                <w:lang w:val="ca-ES"/>
              </w:rPr>
              <w:t>un expedient o sol·licitud</w:t>
            </w:r>
            <w:r w:rsidRPr="00FC4027">
              <w:rPr>
                <w:sz w:val="18"/>
                <w:szCs w:val="18"/>
                <w:lang w:val="ca-ES"/>
              </w:rPr>
              <w:t>, po</w:t>
            </w:r>
            <w:r w:rsidR="00FC4027">
              <w:rPr>
                <w:sz w:val="18"/>
                <w:szCs w:val="18"/>
                <w:lang w:val="ca-ES"/>
              </w:rPr>
              <w:t>dria</w:t>
            </w:r>
            <w:r w:rsidRPr="00FC4027">
              <w:rPr>
                <w:sz w:val="18"/>
                <w:szCs w:val="18"/>
                <w:lang w:val="ca-ES"/>
              </w:rPr>
              <w:t xml:space="preserve"> ocasionar algun perjudici</w:t>
            </w:r>
            <w:r w:rsidR="00FC4027">
              <w:rPr>
                <w:sz w:val="18"/>
                <w:szCs w:val="18"/>
                <w:lang w:val="ca-ES"/>
              </w:rPr>
              <w:t xml:space="preserve"> als ciutadans,</w:t>
            </w:r>
            <w:r w:rsidRPr="00FC4027">
              <w:rPr>
                <w:sz w:val="18"/>
                <w:szCs w:val="18"/>
                <w:lang w:val="ca-ES"/>
              </w:rPr>
              <w:t xml:space="preserve"> però que no seria greu en el marge d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1 a 5 dies.</w:t>
            </w:r>
          </w:p>
        </w:tc>
      </w:tr>
      <w:tr w:rsidR="00311003" w:rsidRPr="00FC4027" w14:paraId="261F2AE4" w14:textId="77777777" w:rsidTr="00D77524">
        <w:trPr>
          <w:trHeight w:val="357"/>
        </w:trPr>
        <w:tc>
          <w:tcPr>
            <w:tcW w:w="2295" w:type="dxa"/>
            <w:vMerge w:val="restart"/>
            <w:noWrap/>
            <w:hideMark/>
          </w:tcPr>
          <w:p w14:paraId="7AAF11E0" w14:textId="5D4A687C" w:rsidR="00311003" w:rsidRPr="00FC4027" w:rsidRDefault="00311003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Incompliment d</w:t>
            </w:r>
            <w:r w:rsidR="00FC4027">
              <w:rPr>
                <w:b/>
                <w:bCs/>
                <w:sz w:val="18"/>
                <w:szCs w:val="18"/>
                <w:lang w:val="ca-ES"/>
              </w:rPr>
              <w:t>’</w:t>
            </w:r>
            <w:r w:rsidRPr="00FC4027">
              <w:rPr>
                <w:b/>
                <w:bCs/>
                <w:sz w:val="18"/>
                <w:szCs w:val="18"/>
                <w:lang w:val="ca-ES"/>
              </w:rPr>
              <w:t>una norma legal o administrativa</w:t>
            </w:r>
          </w:p>
        </w:tc>
        <w:tc>
          <w:tcPr>
            <w:tcW w:w="1185" w:type="dxa"/>
          </w:tcPr>
          <w:p w14:paraId="02BEF461" w14:textId="682A7D0E" w:rsidR="00311003" w:rsidRPr="00FC4027" w:rsidRDefault="00311003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I</w:t>
            </w:r>
          </w:p>
        </w:tc>
        <w:tc>
          <w:tcPr>
            <w:tcW w:w="1477" w:type="dxa"/>
          </w:tcPr>
          <w:p w14:paraId="43842854" w14:textId="7C4FCD19" w:rsidR="00311003" w:rsidRPr="00FC4027" w:rsidRDefault="00FC4027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>
              <w:rPr>
                <w:sz w:val="18"/>
                <w:szCs w:val="18"/>
                <w:lang w:val="ca-ES"/>
              </w:rPr>
              <w:t>Baix</w:t>
            </w:r>
          </w:p>
        </w:tc>
        <w:tc>
          <w:tcPr>
            <w:tcW w:w="3871" w:type="dxa"/>
            <w:hideMark/>
          </w:tcPr>
          <w:p w14:paraId="294DBB82" w14:textId="129BDEF1" w:rsidR="00311003" w:rsidRPr="00FC4027" w:rsidRDefault="00311003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Pot ocasionar un incompliment </w:t>
            </w:r>
            <w:r w:rsidR="00FC4027">
              <w:rPr>
                <w:sz w:val="18"/>
                <w:szCs w:val="18"/>
                <w:lang w:val="ca-ES"/>
              </w:rPr>
              <w:t xml:space="preserve">formal d’alguna llei o regulació que afecti a les </w:t>
            </w:r>
            <w:r w:rsidR="00FC4027">
              <w:rPr>
                <w:sz w:val="18"/>
                <w:szCs w:val="18"/>
                <w:lang w:val="ca-ES"/>
              </w:rPr>
              <w:lastRenderedPageBreak/>
              <w:t>entitats clients, però seria fàcilment esmenable</w:t>
            </w:r>
            <w:r w:rsidRPr="00FC4027">
              <w:rPr>
                <w:sz w:val="18"/>
                <w:szCs w:val="18"/>
                <w:lang w:val="ca-ES"/>
              </w:rPr>
              <w:t xml:space="preserve">. </w:t>
            </w:r>
          </w:p>
        </w:tc>
      </w:tr>
      <w:tr w:rsidR="00311003" w:rsidRPr="00FC4027" w14:paraId="620E826E" w14:textId="77777777" w:rsidTr="00D77524">
        <w:trPr>
          <w:trHeight w:val="357"/>
        </w:trPr>
        <w:tc>
          <w:tcPr>
            <w:tcW w:w="2295" w:type="dxa"/>
            <w:vMerge/>
            <w:noWrap/>
          </w:tcPr>
          <w:p w14:paraId="5C934CEC" w14:textId="77777777" w:rsidR="00311003" w:rsidRPr="00FC4027" w:rsidRDefault="00311003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</w:p>
        </w:tc>
        <w:tc>
          <w:tcPr>
            <w:tcW w:w="1185" w:type="dxa"/>
          </w:tcPr>
          <w:p w14:paraId="19FAD274" w14:textId="1D1A7547" w:rsidR="00311003" w:rsidRPr="00FC4027" w:rsidRDefault="00311003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C</w:t>
            </w:r>
          </w:p>
        </w:tc>
        <w:tc>
          <w:tcPr>
            <w:tcW w:w="1477" w:type="dxa"/>
          </w:tcPr>
          <w:p w14:paraId="46686204" w14:textId="5B2FDD34" w:rsidR="00311003" w:rsidRPr="00FC4027" w:rsidRDefault="00311003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Mitjà</w:t>
            </w:r>
          </w:p>
        </w:tc>
        <w:tc>
          <w:tcPr>
            <w:tcW w:w="3871" w:type="dxa"/>
          </w:tcPr>
          <w:p w14:paraId="4F6EDB6C" w14:textId="3AF90586" w:rsidR="00311003" w:rsidRPr="00FC4027" w:rsidRDefault="00311003" w:rsidP="005E22D9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Pot ocasionar un incompliment material </w:t>
            </w:r>
            <w:r w:rsidR="00FC4027">
              <w:rPr>
                <w:sz w:val="18"/>
                <w:szCs w:val="18"/>
                <w:lang w:val="ca-ES"/>
              </w:rPr>
              <w:t>d’alguna llei o regulació</w:t>
            </w:r>
            <w:r w:rsidRPr="00FC4027">
              <w:rPr>
                <w:sz w:val="18"/>
                <w:szCs w:val="18"/>
                <w:lang w:val="ca-ES"/>
              </w:rPr>
              <w:t xml:space="preserve">, o incompliment formal no </w:t>
            </w:r>
            <w:r w:rsidR="00FC4027">
              <w:rPr>
                <w:sz w:val="18"/>
                <w:szCs w:val="18"/>
                <w:lang w:val="ca-ES"/>
              </w:rPr>
              <w:t>esmenable</w:t>
            </w:r>
            <w:r w:rsidRPr="00FC4027">
              <w:rPr>
                <w:sz w:val="18"/>
                <w:szCs w:val="18"/>
                <w:lang w:val="ca-ES"/>
              </w:rPr>
              <w:t xml:space="preserve">. </w:t>
            </w:r>
          </w:p>
          <w:p w14:paraId="2D84FDEF" w14:textId="63BC548B" w:rsidR="00311003" w:rsidRPr="00FC4027" w:rsidRDefault="00311003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Un incident que afecti la confidencialitat podria suposar sancions greus en aplicació de la LOPDGDD.</w:t>
            </w:r>
          </w:p>
        </w:tc>
      </w:tr>
      <w:tr w:rsidR="00311003" w:rsidRPr="00FC4027" w14:paraId="7A11ED01" w14:textId="77777777" w:rsidTr="00D77524">
        <w:trPr>
          <w:trHeight w:val="357"/>
        </w:trPr>
        <w:tc>
          <w:tcPr>
            <w:tcW w:w="2295" w:type="dxa"/>
            <w:vMerge/>
            <w:noWrap/>
          </w:tcPr>
          <w:p w14:paraId="51D4D0B5" w14:textId="77777777" w:rsidR="00311003" w:rsidRPr="00FC4027" w:rsidRDefault="00311003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</w:p>
        </w:tc>
        <w:tc>
          <w:tcPr>
            <w:tcW w:w="1185" w:type="dxa"/>
          </w:tcPr>
          <w:p w14:paraId="6C578A31" w14:textId="60DF4CBC" w:rsidR="00311003" w:rsidRPr="00FC4027" w:rsidRDefault="00311003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D</w:t>
            </w:r>
          </w:p>
        </w:tc>
        <w:tc>
          <w:tcPr>
            <w:tcW w:w="1477" w:type="dxa"/>
          </w:tcPr>
          <w:p w14:paraId="755D5CDA" w14:textId="3040B961" w:rsidR="00311003" w:rsidRPr="00FC4027" w:rsidRDefault="00311003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Baix</w:t>
            </w:r>
          </w:p>
        </w:tc>
        <w:tc>
          <w:tcPr>
            <w:tcW w:w="3871" w:type="dxa"/>
          </w:tcPr>
          <w:p w14:paraId="5CC6BF04" w14:textId="210881EB" w:rsidR="00311003" w:rsidRPr="00FC4027" w:rsidRDefault="00311003" w:rsidP="00FE3DFC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Incompliment formal lleu </w:t>
            </w:r>
            <w:r w:rsidR="00FC4027">
              <w:rPr>
                <w:sz w:val="18"/>
                <w:szCs w:val="18"/>
                <w:lang w:val="ca-ES"/>
              </w:rPr>
              <w:t>d’alguna llei o regulació</w:t>
            </w:r>
            <w:r w:rsidRPr="00FC4027">
              <w:rPr>
                <w:sz w:val="18"/>
                <w:szCs w:val="18"/>
                <w:lang w:val="ca-ES"/>
              </w:rPr>
              <w:t xml:space="preserve">, de caràcter </w:t>
            </w:r>
            <w:r w:rsidR="00FC4027">
              <w:rPr>
                <w:sz w:val="18"/>
                <w:szCs w:val="18"/>
                <w:lang w:val="ca-ES"/>
              </w:rPr>
              <w:t>esmenable</w:t>
            </w:r>
          </w:p>
          <w:p w14:paraId="19C01C7F" w14:textId="08B081E7" w:rsidR="00311003" w:rsidRPr="00FC4027" w:rsidRDefault="00311003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Un retard en el lliurament d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informació requerida de traçabilitat, dins d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un marge entre 1 i 5 dies no seria greu.</w:t>
            </w:r>
          </w:p>
        </w:tc>
      </w:tr>
      <w:tr w:rsidR="00311003" w:rsidRPr="00FC4027" w14:paraId="0BAD769A" w14:textId="77777777" w:rsidTr="00D77524">
        <w:trPr>
          <w:trHeight w:val="357"/>
        </w:trPr>
        <w:tc>
          <w:tcPr>
            <w:tcW w:w="2295" w:type="dxa"/>
            <w:vMerge/>
            <w:noWrap/>
          </w:tcPr>
          <w:p w14:paraId="69BD9390" w14:textId="77777777" w:rsidR="00311003" w:rsidRPr="00FC4027" w:rsidRDefault="00311003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</w:p>
        </w:tc>
        <w:tc>
          <w:tcPr>
            <w:tcW w:w="1185" w:type="dxa"/>
          </w:tcPr>
          <w:p w14:paraId="28D2FC0B" w14:textId="0E649169" w:rsidR="00311003" w:rsidRPr="00FC4027" w:rsidRDefault="00311003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A</w:t>
            </w:r>
          </w:p>
        </w:tc>
        <w:tc>
          <w:tcPr>
            <w:tcW w:w="1477" w:type="dxa"/>
          </w:tcPr>
          <w:p w14:paraId="411BE7B8" w14:textId="69DAE6AA" w:rsidR="00311003" w:rsidRPr="00FC4027" w:rsidRDefault="00311003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Baix</w:t>
            </w:r>
          </w:p>
        </w:tc>
        <w:tc>
          <w:tcPr>
            <w:tcW w:w="3871" w:type="dxa"/>
          </w:tcPr>
          <w:p w14:paraId="10204BFE" w14:textId="086AF95D" w:rsidR="00311003" w:rsidRPr="00FC4027" w:rsidRDefault="00311003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Incompliment formal lleu </w:t>
            </w:r>
            <w:r w:rsidR="00FC4027">
              <w:rPr>
                <w:sz w:val="18"/>
                <w:szCs w:val="18"/>
                <w:lang w:val="ca-ES"/>
              </w:rPr>
              <w:t>d’alguna llei o regulació</w:t>
            </w:r>
            <w:r w:rsidRPr="00FC4027">
              <w:rPr>
                <w:sz w:val="18"/>
                <w:szCs w:val="18"/>
                <w:lang w:val="ca-ES"/>
              </w:rPr>
              <w:t xml:space="preserve">, de caràcter </w:t>
            </w:r>
            <w:r w:rsidR="00FC4027">
              <w:rPr>
                <w:sz w:val="18"/>
                <w:szCs w:val="18"/>
                <w:lang w:val="ca-ES"/>
              </w:rPr>
              <w:t>esmenable</w:t>
            </w:r>
          </w:p>
          <w:p w14:paraId="669560BF" w14:textId="0F8BB401" w:rsidR="00311003" w:rsidRPr="00FC4027" w:rsidRDefault="00311003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Un problema d'autenticitat </w:t>
            </w:r>
            <w:r w:rsidR="00FC4027">
              <w:rPr>
                <w:sz w:val="18"/>
                <w:szCs w:val="18"/>
                <w:lang w:val="ca-ES"/>
              </w:rPr>
              <w:t xml:space="preserve">de la informació </w:t>
            </w:r>
            <w:r w:rsidRPr="00FC4027">
              <w:rPr>
                <w:sz w:val="18"/>
                <w:szCs w:val="18"/>
                <w:lang w:val="ca-ES"/>
              </w:rPr>
              <w:t xml:space="preserve">podria </w:t>
            </w:r>
            <w:r w:rsidR="00FC4027">
              <w:rPr>
                <w:sz w:val="18"/>
                <w:szCs w:val="18"/>
                <w:lang w:val="ca-ES"/>
              </w:rPr>
              <w:t>posar en qüestió els resultats del procés, malgrat que posteriorment hi ha una revisió pe part dels tècnics.</w:t>
            </w:r>
          </w:p>
        </w:tc>
      </w:tr>
      <w:tr w:rsidR="00440075" w:rsidRPr="00FC4027" w14:paraId="13D093CE" w14:textId="77777777" w:rsidTr="00D77524">
        <w:trPr>
          <w:trHeight w:val="357"/>
        </w:trPr>
        <w:tc>
          <w:tcPr>
            <w:tcW w:w="2295" w:type="dxa"/>
            <w:noWrap/>
            <w:hideMark/>
          </w:tcPr>
          <w:p w14:paraId="14BD3D4E" w14:textId="534A21C4" w:rsidR="00440075" w:rsidRPr="00FC4027" w:rsidRDefault="00440075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Incompliment d</w:t>
            </w:r>
            <w:r w:rsidR="00FC4027">
              <w:rPr>
                <w:b/>
                <w:bCs/>
                <w:sz w:val="18"/>
                <w:szCs w:val="18"/>
                <w:lang w:val="ca-ES"/>
              </w:rPr>
              <w:t>’</w:t>
            </w:r>
            <w:r w:rsidRPr="00FC4027">
              <w:rPr>
                <w:b/>
                <w:bCs/>
                <w:sz w:val="18"/>
                <w:szCs w:val="18"/>
                <w:lang w:val="ca-ES"/>
              </w:rPr>
              <w:t>una norma regulatòria</w:t>
            </w:r>
          </w:p>
        </w:tc>
        <w:tc>
          <w:tcPr>
            <w:tcW w:w="1185" w:type="dxa"/>
          </w:tcPr>
          <w:p w14:paraId="6C0960BE" w14:textId="0C9746F7" w:rsidR="00440075" w:rsidRPr="00FC4027" w:rsidRDefault="00FC4027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>
              <w:rPr>
                <w:sz w:val="18"/>
                <w:szCs w:val="18"/>
                <w:lang w:val="ca-ES"/>
              </w:rPr>
              <w:t>-</w:t>
            </w:r>
          </w:p>
        </w:tc>
        <w:tc>
          <w:tcPr>
            <w:tcW w:w="1477" w:type="dxa"/>
          </w:tcPr>
          <w:p w14:paraId="1B20F979" w14:textId="3CDCBA18" w:rsidR="00440075" w:rsidRPr="00FC4027" w:rsidRDefault="00FC4027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>
              <w:rPr>
                <w:sz w:val="18"/>
                <w:szCs w:val="18"/>
                <w:lang w:val="ca-ES"/>
              </w:rPr>
              <w:t>N/A</w:t>
            </w:r>
          </w:p>
        </w:tc>
        <w:tc>
          <w:tcPr>
            <w:tcW w:w="3871" w:type="dxa"/>
            <w:noWrap/>
            <w:hideMark/>
          </w:tcPr>
          <w:p w14:paraId="3AE58FF6" w14:textId="7CC971C9" w:rsidR="00400D5D" w:rsidRPr="00FC4027" w:rsidRDefault="00FC4027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>
              <w:rPr>
                <w:sz w:val="18"/>
                <w:szCs w:val="18"/>
                <w:lang w:val="ca-ES"/>
              </w:rPr>
              <w:t>No s’identifica que pugi i9mploicar l’incompliment de normativa d’un reguladors.</w:t>
            </w:r>
            <w:r w:rsidR="00400D5D" w:rsidRPr="00FC4027">
              <w:rPr>
                <w:sz w:val="18"/>
                <w:szCs w:val="18"/>
                <w:lang w:val="ca-ES"/>
              </w:rPr>
              <w:t xml:space="preserve"> </w:t>
            </w:r>
          </w:p>
        </w:tc>
      </w:tr>
      <w:tr w:rsidR="00861AED" w:rsidRPr="00FC4027" w14:paraId="29C74A03" w14:textId="77777777" w:rsidTr="00D77524">
        <w:trPr>
          <w:trHeight w:val="357"/>
        </w:trPr>
        <w:tc>
          <w:tcPr>
            <w:tcW w:w="2295" w:type="dxa"/>
            <w:vMerge w:val="restart"/>
            <w:noWrap/>
            <w:hideMark/>
          </w:tcPr>
          <w:p w14:paraId="43C30B98" w14:textId="11A877B1" w:rsidR="00861AED" w:rsidRPr="00FC4027" w:rsidRDefault="00861AED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Incompliment d</w:t>
            </w:r>
            <w:r w:rsidR="00FC4027">
              <w:rPr>
                <w:b/>
                <w:bCs/>
                <w:sz w:val="18"/>
                <w:szCs w:val="18"/>
                <w:lang w:val="ca-ES"/>
              </w:rPr>
              <w:t>’</w:t>
            </w:r>
            <w:r w:rsidRPr="00FC4027">
              <w:rPr>
                <w:b/>
                <w:bCs/>
                <w:sz w:val="18"/>
                <w:szCs w:val="18"/>
                <w:lang w:val="ca-ES"/>
              </w:rPr>
              <w:t>una norma contractual</w:t>
            </w:r>
          </w:p>
        </w:tc>
        <w:tc>
          <w:tcPr>
            <w:tcW w:w="1185" w:type="dxa"/>
          </w:tcPr>
          <w:p w14:paraId="3E465C2E" w14:textId="33E6EBD2" w:rsidR="00861AED" w:rsidRPr="00FC4027" w:rsidRDefault="00861AED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CI</w:t>
            </w:r>
          </w:p>
        </w:tc>
        <w:tc>
          <w:tcPr>
            <w:tcW w:w="1477" w:type="dxa"/>
          </w:tcPr>
          <w:p w14:paraId="7D62B5A1" w14:textId="54899C84" w:rsidR="00861AED" w:rsidRPr="00FC4027" w:rsidRDefault="00861AED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Mitjà</w:t>
            </w:r>
          </w:p>
        </w:tc>
        <w:tc>
          <w:tcPr>
            <w:tcW w:w="3871" w:type="dxa"/>
            <w:hideMark/>
          </w:tcPr>
          <w:p w14:paraId="2CA0A42E" w14:textId="472DEF57" w:rsidR="00861AED" w:rsidRPr="00FC4027" w:rsidRDefault="00861AED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Incompliment formal o material d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una obligació contractual que s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hagi assumit en els contractes amb els clients.</w:t>
            </w:r>
          </w:p>
        </w:tc>
      </w:tr>
      <w:tr w:rsidR="00861AED" w:rsidRPr="00FC4027" w14:paraId="62B2EA1E" w14:textId="77777777" w:rsidTr="00D77524">
        <w:trPr>
          <w:trHeight w:val="357"/>
        </w:trPr>
        <w:tc>
          <w:tcPr>
            <w:tcW w:w="2295" w:type="dxa"/>
            <w:vMerge/>
            <w:noWrap/>
          </w:tcPr>
          <w:p w14:paraId="5B1605C3" w14:textId="77777777" w:rsidR="00861AED" w:rsidRPr="00FC4027" w:rsidRDefault="00861AED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</w:p>
        </w:tc>
        <w:tc>
          <w:tcPr>
            <w:tcW w:w="1185" w:type="dxa"/>
          </w:tcPr>
          <w:p w14:paraId="76E7E986" w14:textId="6E4D6E27" w:rsidR="00861AED" w:rsidRPr="00FC4027" w:rsidRDefault="00861AED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D</w:t>
            </w:r>
          </w:p>
        </w:tc>
        <w:tc>
          <w:tcPr>
            <w:tcW w:w="1477" w:type="dxa"/>
          </w:tcPr>
          <w:p w14:paraId="39F6A8CD" w14:textId="423E05B9" w:rsidR="00861AED" w:rsidRPr="00FC4027" w:rsidRDefault="00861AED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Baix</w:t>
            </w:r>
          </w:p>
        </w:tc>
        <w:tc>
          <w:tcPr>
            <w:tcW w:w="3871" w:type="dxa"/>
          </w:tcPr>
          <w:p w14:paraId="058A14BC" w14:textId="68172C75" w:rsidR="00974915" w:rsidRPr="00FC4027" w:rsidRDefault="00974915" w:rsidP="00974915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Incompliment formal lleu d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una obligació contractual</w:t>
            </w:r>
          </w:p>
          <w:p w14:paraId="46B68256" w14:textId="52BEAEE0" w:rsidR="00861AED" w:rsidRPr="00FC4027" w:rsidRDefault="00861AED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S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estima que el marge d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indisponibilitat de la informació entre 1 i 5 dies no causaria un incompliment contractual greu.</w:t>
            </w:r>
          </w:p>
        </w:tc>
      </w:tr>
      <w:tr w:rsidR="00440075" w:rsidRPr="00FC4027" w14:paraId="0DCB493E" w14:textId="77777777" w:rsidTr="00D77524">
        <w:trPr>
          <w:trHeight w:val="357"/>
        </w:trPr>
        <w:tc>
          <w:tcPr>
            <w:tcW w:w="2295" w:type="dxa"/>
            <w:noWrap/>
            <w:hideMark/>
          </w:tcPr>
          <w:p w14:paraId="5D6F0BA3" w14:textId="714DD223" w:rsidR="00440075" w:rsidRPr="00FC4027" w:rsidRDefault="00440075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Incompliment d</w:t>
            </w:r>
            <w:r w:rsidR="00FC4027">
              <w:rPr>
                <w:b/>
                <w:bCs/>
                <w:sz w:val="18"/>
                <w:szCs w:val="18"/>
                <w:lang w:val="ca-ES"/>
              </w:rPr>
              <w:t>’</w:t>
            </w:r>
            <w:r w:rsidRPr="00FC4027">
              <w:rPr>
                <w:b/>
                <w:bCs/>
                <w:sz w:val="18"/>
                <w:szCs w:val="18"/>
                <w:lang w:val="ca-ES"/>
              </w:rPr>
              <w:t>una norma interna</w:t>
            </w:r>
          </w:p>
        </w:tc>
        <w:tc>
          <w:tcPr>
            <w:tcW w:w="1185" w:type="dxa"/>
          </w:tcPr>
          <w:p w14:paraId="60880546" w14:textId="0DDDE8C9" w:rsidR="00440075" w:rsidRPr="00FC4027" w:rsidRDefault="00FE2974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CIDAT</w:t>
            </w:r>
          </w:p>
        </w:tc>
        <w:tc>
          <w:tcPr>
            <w:tcW w:w="1477" w:type="dxa"/>
          </w:tcPr>
          <w:p w14:paraId="7F744FA6" w14:textId="521183F7" w:rsidR="00440075" w:rsidRPr="00FC4027" w:rsidRDefault="00FE2974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Baix</w:t>
            </w:r>
          </w:p>
        </w:tc>
        <w:tc>
          <w:tcPr>
            <w:tcW w:w="3871" w:type="dxa"/>
            <w:noWrap/>
            <w:hideMark/>
          </w:tcPr>
          <w:p w14:paraId="081E4F0D" w14:textId="3E8BA073" w:rsidR="00440075" w:rsidRPr="00FC4027" w:rsidRDefault="00FC4027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Pot ocasionar un incompliment </w:t>
            </w:r>
            <w:r>
              <w:rPr>
                <w:sz w:val="18"/>
                <w:szCs w:val="18"/>
                <w:lang w:val="ca-ES"/>
              </w:rPr>
              <w:t>formal d’alguna llei o regulació que afecti a les entitats clients, però seria fàcilment esmenable</w:t>
            </w:r>
            <w:r w:rsidRPr="00FC4027">
              <w:rPr>
                <w:sz w:val="18"/>
                <w:szCs w:val="18"/>
                <w:lang w:val="ca-ES"/>
              </w:rPr>
              <w:t xml:space="preserve">. </w:t>
            </w:r>
          </w:p>
        </w:tc>
      </w:tr>
      <w:tr w:rsidR="00440075" w:rsidRPr="00FC4027" w14:paraId="23601669" w14:textId="77777777" w:rsidTr="00D77524">
        <w:trPr>
          <w:trHeight w:val="357"/>
        </w:trPr>
        <w:tc>
          <w:tcPr>
            <w:tcW w:w="2295" w:type="dxa"/>
            <w:noWrap/>
            <w:hideMark/>
          </w:tcPr>
          <w:p w14:paraId="4AC586BF" w14:textId="77777777" w:rsidR="00440075" w:rsidRPr="00FC4027" w:rsidRDefault="00440075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Pèrdues econòmiques</w:t>
            </w:r>
          </w:p>
        </w:tc>
        <w:tc>
          <w:tcPr>
            <w:tcW w:w="1185" w:type="dxa"/>
          </w:tcPr>
          <w:p w14:paraId="50245246" w14:textId="540C0C8D" w:rsidR="00440075" w:rsidRPr="00FC4027" w:rsidRDefault="00B14E65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CI</w:t>
            </w:r>
          </w:p>
        </w:tc>
        <w:tc>
          <w:tcPr>
            <w:tcW w:w="1477" w:type="dxa"/>
          </w:tcPr>
          <w:p w14:paraId="14F561EB" w14:textId="4522FDB0" w:rsidR="00440075" w:rsidRPr="00FC4027" w:rsidRDefault="00B14E65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Mitjà</w:t>
            </w:r>
          </w:p>
        </w:tc>
        <w:tc>
          <w:tcPr>
            <w:tcW w:w="3871" w:type="dxa"/>
            <w:noWrap/>
            <w:hideMark/>
          </w:tcPr>
          <w:p w14:paraId="235759E8" w14:textId="77777777" w:rsidR="00440075" w:rsidRPr="00FC4027" w:rsidRDefault="00440075" w:rsidP="00E10D67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Un incident en la pot suposar pèrdues econòmiques importants per al negoci (superiors al 4% i inferiors al 10% del pressupost anual de l'organització)</w:t>
            </w:r>
          </w:p>
          <w:p w14:paraId="16CF2235" w14:textId="47E8E6D6" w:rsidR="00861AED" w:rsidRPr="00FC4027" w:rsidRDefault="00861AED" w:rsidP="00E10D67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lastRenderedPageBreak/>
              <w:t>Aquestes pèrdues econòmiques podrien ser el resultat de les sancions o penalitzacions que es poden produir, de la pèrdua d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ingressos producte de la pèrdua de contracte, o les despeses legals per respondre a possibles reclamacions.</w:t>
            </w:r>
          </w:p>
        </w:tc>
      </w:tr>
      <w:tr w:rsidR="00440075" w:rsidRPr="00FC4027" w14:paraId="50634D53" w14:textId="77777777" w:rsidTr="00D77524">
        <w:trPr>
          <w:trHeight w:val="357"/>
        </w:trPr>
        <w:tc>
          <w:tcPr>
            <w:tcW w:w="2295" w:type="dxa"/>
            <w:noWrap/>
            <w:hideMark/>
          </w:tcPr>
          <w:p w14:paraId="384874BD" w14:textId="77777777" w:rsidR="00440075" w:rsidRPr="00FC4027" w:rsidRDefault="00440075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lastRenderedPageBreak/>
              <w:t>Reputació</w:t>
            </w:r>
          </w:p>
        </w:tc>
        <w:tc>
          <w:tcPr>
            <w:tcW w:w="1185" w:type="dxa"/>
          </w:tcPr>
          <w:p w14:paraId="4A266CD8" w14:textId="1232F013" w:rsidR="00440075" w:rsidRPr="00FC4027" w:rsidRDefault="0027707D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Totes</w:t>
            </w:r>
          </w:p>
        </w:tc>
        <w:tc>
          <w:tcPr>
            <w:tcW w:w="1477" w:type="dxa"/>
          </w:tcPr>
          <w:p w14:paraId="146B3365" w14:textId="746F0BB0" w:rsidR="00440075" w:rsidRPr="00FC4027" w:rsidRDefault="00FC4027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>
              <w:rPr>
                <w:sz w:val="18"/>
                <w:szCs w:val="18"/>
                <w:lang w:val="ca-ES"/>
              </w:rPr>
              <w:t>Mig</w:t>
            </w:r>
          </w:p>
        </w:tc>
        <w:tc>
          <w:tcPr>
            <w:tcW w:w="3871" w:type="dxa"/>
            <w:noWrap/>
            <w:hideMark/>
          </w:tcPr>
          <w:p w14:paraId="4EB35226" w14:textId="15FA8E43" w:rsidR="00440075" w:rsidRPr="00FC4027" w:rsidRDefault="00A8365A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Un incident pot implicar un dany reputacional </w:t>
            </w:r>
            <w:r w:rsidR="00FC4027">
              <w:rPr>
                <w:sz w:val="18"/>
                <w:szCs w:val="18"/>
                <w:lang w:val="ca-ES"/>
              </w:rPr>
              <w:t>significatiu</w:t>
            </w:r>
            <w:r w:rsidRPr="00FC4027">
              <w:rPr>
                <w:sz w:val="18"/>
                <w:szCs w:val="18"/>
                <w:lang w:val="ca-ES"/>
              </w:rPr>
              <w:t xml:space="preserve"> amb els ciutadans o amb altres </w:t>
            </w:r>
            <w:r w:rsidR="00FC4027">
              <w:rPr>
                <w:sz w:val="18"/>
                <w:szCs w:val="18"/>
                <w:lang w:val="ca-ES"/>
              </w:rPr>
              <w:t>entitats clients</w:t>
            </w:r>
            <w:r w:rsidRPr="00FC4027">
              <w:rPr>
                <w:sz w:val="18"/>
                <w:szCs w:val="18"/>
                <w:lang w:val="ca-ES"/>
              </w:rPr>
              <w:t>.</w:t>
            </w:r>
          </w:p>
        </w:tc>
      </w:tr>
      <w:tr w:rsidR="00440075" w:rsidRPr="00FC4027" w14:paraId="67EF0950" w14:textId="77777777" w:rsidTr="00D77524">
        <w:trPr>
          <w:trHeight w:val="357"/>
        </w:trPr>
        <w:tc>
          <w:tcPr>
            <w:tcW w:w="2295" w:type="dxa"/>
            <w:noWrap/>
            <w:hideMark/>
          </w:tcPr>
          <w:p w14:paraId="0C9A5AF9" w14:textId="77777777" w:rsidR="00440075" w:rsidRPr="00FC4027" w:rsidRDefault="00440075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Protestes</w:t>
            </w:r>
          </w:p>
        </w:tc>
        <w:tc>
          <w:tcPr>
            <w:tcW w:w="1185" w:type="dxa"/>
          </w:tcPr>
          <w:p w14:paraId="1FFB0EF8" w14:textId="5FF97D04" w:rsidR="00440075" w:rsidRPr="00FC4027" w:rsidRDefault="00A8365A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Totes</w:t>
            </w:r>
          </w:p>
        </w:tc>
        <w:tc>
          <w:tcPr>
            <w:tcW w:w="1477" w:type="dxa"/>
          </w:tcPr>
          <w:p w14:paraId="21464192" w14:textId="3C2EF8E1" w:rsidR="00440075" w:rsidRPr="00FC4027" w:rsidRDefault="00A8365A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Baix</w:t>
            </w:r>
          </w:p>
        </w:tc>
        <w:tc>
          <w:tcPr>
            <w:tcW w:w="3871" w:type="dxa"/>
            <w:noWrap/>
            <w:hideMark/>
          </w:tcPr>
          <w:p w14:paraId="18A0B290" w14:textId="5A2D93B5" w:rsidR="00440075" w:rsidRPr="00FC4027" w:rsidRDefault="00440075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No es preveu que un incident pugui desembocar en protestes o, si s'escau, protestes individuals sense alteració de l'ordre públic.</w:t>
            </w:r>
          </w:p>
        </w:tc>
      </w:tr>
      <w:tr w:rsidR="00440075" w:rsidRPr="00FC4027" w14:paraId="57D62437" w14:textId="77777777" w:rsidTr="00D77524">
        <w:trPr>
          <w:trHeight w:val="357"/>
        </w:trPr>
        <w:tc>
          <w:tcPr>
            <w:tcW w:w="2295" w:type="dxa"/>
            <w:noWrap/>
            <w:hideMark/>
          </w:tcPr>
          <w:p w14:paraId="58453B72" w14:textId="77777777" w:rsidR="00440075" w:rsidRPr="00FC4027" w:rsidRDefault="00440075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Delictes</w:t>
            </w:r>
          </w:p>
        </w:tc>
        <w:tc>
          <w:tcPr>
            <w:tcW w:w="1185" w:type="dxa"/>
          </w:tcPr>
          <w:p w14:paraId="7419589F" w14:textId="7770981A" w:rsidR="00440075" w:rsidRPr="00FC4027" w:rsidRDefault="00D85055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I</w:t>
            </w:r>
          </w:p>
        </w:tc>
        <w:tc>
          <w:tcPr>
            <w:tcW w:w="1477" w:type="dxa"/>
          </w:tcPr>
          <w:p w14:paraId="45A22DFB" w14:textId="18194E1F" w:rsidR="00440075" w:rsidRPr="00FC4027" w:rsidRDefault="00A8365A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Baix</w:t>
            </w:r>
          </w:p>
        </w:tc>
        <w:tc>
          <w:tcPr>
            <w:tcW w:w="3871" w:type="dxa"/>
            <w:noWrap/>
            <w:hideMark/>
          </w:tcPr>
          <w:p w14:paraId="73066824" w14:textId="79843703" w:rsidR="00440075" w:rsidRPr="00FC4027" w:rsidRDefault="00440075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Molt difícilment facilitaria la comissió de delictes, però podria dificultar la seva investigació si no es disposa de la informació necessària o aquesta no és correcta.</w:t>
            </w:r>
          </w:p>
        </w:tc>
      </w:tr>
      <w:tr w:rsidR="00440075" w:rsidRPr="00FC4027" w14:paraId="608F4940" w14:textId="77777777" w:rsidTr="00D77524">
        <w:trPr>
          <w:trHeight w:val="597"/>
        </w:trPr>
        <w:tc>
          <w:tcPr>
            <w:tcW w:w="2295" w:type="dxa"/>
            <w:noWrap/>
            <w:hideMark/>
          </w:tcPr>
          <w:p w14:paraId="4D3824A0" w14:textId="77777777" w:rsidR="00440075" w:rsidRPr="00FC4027" w:rsidRDefault="00440075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Dades personals</w:t>
            </w:r>
          </w:p>
        </w:tc>
        <w:tc>
          <w:tcPr>
            <w:tcW w:w="1185" w:type="dxa"/>
          </w:tcPr>
          <w:p w14:paraId="03F56D7C" w14:textId="5AEED152" w:rsidR="00440075" w:rsidRPr="00FC4027" w:rsidRDefault="00D85055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C</w:t>
            </w:r>
          </w:p>
        </w:tc>
        <w:tc>
          <w:tcPr>
            <w:tcW w:w="1477" w:type="dxa"/>
          </w:tcPr>
          <w:p w14:paraId="7A63DD01" w14:textId="1F7794CF" w:rsidR="00440075" w:rsidRPr="00FC4027" w:rsidRDefault="00D85055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Mitjà</w:t>
            </w:r>
          </w:p>
        </w:tc>
        <w:tc>
          <w:tcPr>
            <w:tcW w:w="3871" w:type="dxa"/>
            <w:hideMark/>
          </w:tcPr>
          <w:p w14:paraId="7DE1F55F" w14:textId="1DD38595" w:rsidR="00440075" w:rsidRPr="00FC4027" w:rsidRDefault="00440075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 xml:space="preserve">Si bé es tracten dades de categoria especial (salut) els riscos són moderats ja que </w:t>
            </w:r>
            <w:r w:rsidR="00FC4027">
              <w:rPr>
                <w:sz w:val="18"/>
                <w:szCs w:val="18"/>
                <w:lang w:val="ca-ES"/>
              </w:rPr>
              <w:t>no es tra</w:t>
            </w:r>
            <w:r w:rsidR="00A725C9">
              <w:rPr>
                <w:sz w:val="18"/>
                <w:szCs w:val="18"/>
                <w:lang w:val="ca-ES"/>
              </w:rPr>
              <w:t>c</w:t>
            </w:r>
            <w:r w:rsidR="00FC4027">
              <w:rPr>
                <w:sz w:val="18"/>
                <w:szCs w:val="18"/>
                <w:lang w:val="ca-ES"/>
              </w:rPr>
              <w:t>ten dades de categoria especial.</w:t>
            </w:r>
          </w:p>
        </w:tc>
      </w:tr>
      <w:tr w:rsidR="00440075" w:rsidRPr="00FC4027" w14:paraId="7D34114A" w14:textId="77777777" w:rsidTr="00D77524">
        <w:trPr>
          <w:trHeight w:val="357"/>
        </w:trPr>
        <w:tc>
          <w:tcPr>
            <w:tcW w:w="2295" w:type="dxa"/>
            <w:noWrap/>
            <w:hideMark/>
          </w:tcPr>
          <w:p w14:paraId="73FA134F" w14:textId="77777777" w:rsidR="00440075" w:rsidRPr="00FC4027" w:rsidRDefault="00440075" w:rsidP="00707252">
            <w:pPr>
              <w:spacing w:before="60" w:line="264" w:lineRule="auto"/>
              <w:rPr>
                <w:b/>
                <w:bCs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sz w:val="18"/>
                <w:szCs w:val="18"/>
                <w:lang w:val="ca-ES"/>
              </w:rPr>
              <w:t>Disponibilitat dels serveis</w:t>
            </w:r>
          </w:p>
        </w:tc>
        <w:tc>
          <w:tcPr>
            <w:tcW w:w="1185" w:type="dxa"/>
          </w:tcPr>
          <w:p w14:paraId="4C402074" w14:textId="21553F29" w:rsidR="00440075" w:rsidRPr="00FC4027" w:rsidRDefault="00D85055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D</w:t>
            </w:r>
          </w:p>
        </w:tc>
        <w:tc>
          <w:tcPr>
            <w:tcW w:w="1477" w:type="dxa"/>
          </w:tcPr>
          <w:p w14:paraId="0C50D097" w14:textId="2C4E9D59" w:rsidR="00440075" w:rsidRPr="00FC4027" w:rsidRDefault="00D85055" w:rsidP="00707252">
            <w:pPr>
              <w:spacing w:before="60" w:line="264" w:lineRule="auto"/>
              <w:jc w:val="center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Baix</w:t>
            </w:r>
          </w:p>
        </w:tc>
        <w:tc>
          <w:tcPr>
            <w:tcW w:w="3871" w:type="dxa"/>
            <w:noWrap/>
            <w:hideMark/>
          </w:tcPr>
          <w:p w14:paraId="5BC3AF97" w14:textId="0394DF12" w:rsidR="00440075" w:rsidRPr="00FC4027" w:rsidRDefault="00440075" w:rsidP="00707252">
            <w:pPr>
              <w:spacing w:before="60" w:line="264" w:lineRule="auto"/>
              <w:rPr>
                <w:sz w:val="18"/>
                <w:szCs w:val="18"/>
                <w:lang w:val="ca-ES"/>
              </w:rPr>
            </w:pPr>
            <w:r w:rsidRPr="00FC4027">
              <w:rPr>
                <w:sz w:val="18"/>
                <w:szCs w:val="18"/>
                <w:lang w:val="ca-ES"/>
              </w:rPr>
              <w:t>S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estima un RTO d</w:t>
            </w:r>
            <w:r w:rsidR="00FC4027">
              <w:rPr>
                <w:sz w:val="18"/>
                <w:szCs w:val="18"/>
                <w:lang w:val="ca-ES"/>
              </w:rPr>
              <w:t>’</w:t>
            </w:r>
            <w:r w:rsidRPr="00FC4027">
              <w:rPr>
                <w:sz w:val="18"/>
                <w:szCs w:val="18"/>
                <w:lang w:val="ca-ES"/>
              </w:rPr>
              <w:t>entre 1 i 5 dies.</w:t>
            </w:r>
          </w:p>
        </w:tc>
      </w:tr>
    </w:tbl>
    <w:p w14:paraId="67291736" w14:textId="77777777" w:rsidR="006348F7" w:rsidRPr="00FC4027" w:rsidRDefault="006348F7" w:rsidP="0025573F">
      <w:pPr>
        <w:rPr>
          <w:lang w:val="ca-ES"/>
        </w:rPr>
      </w:pPr>
    </w:p>
    <w:p w14:paraId="13372670" w14:textId="670D2ADD" w:rsidR="008B4A31" w:rsidRPr="00FC4027" w:rsidRDefault="0063394D" w:rsidP="0025573F">
      <w:pPr>
        <w:rPr>
          <w:lang w:val="ca-ES"/>
        </w:rPr>
      </w:pPr>
      <w:r w:rsidRPr="00FC4027">
        <w:rPr>
          <w:lang w:val="ca-ES"/>
        </w:rPr>
        <w:t>En resum, prenent el major nivell d</w:t>
      </w:r>
      <w:r w:rsidR="00FC4027">
        <w:rPr>
          <w:lang w:val="ca-ES"/>
        </w:rPr>
        <w:t>’</w:t>
      </w:r>
      <w:r w:rsidRPr="00FC4027">
        <w:rPr>
          <w:lang w:val="ca-ES"/>
        </w:rPr>
        <w:t xml:space="preserve">impacte per a totes les situacions, es recomana plantejar la implementació per acreditar el compliment del sistema en categoria </w:t>
      </w:r>
      <w:r w:rsidR="00FC4027">
        <w:rPr>
          <w:b/>
          <w:bCs/>
          <w:lang w:val="ca-ES"/>
        </w:rPr>
        <w:t>MITJA</w:t>
      </w:r>
      <w:r w:rsidRPr="00FC4027">
        <w:rPr>
          <w:b/>
          <w:bCs/>
          <w:lang w:val="ca-ES"/>
        </w:rPr>
        <w:t>.</w:t>
      </w:r>
    </w:p>
    <w:p w14:paraId="1105A5A7" w14:textId="19E2EEA9" w:rsidR="00D76306" w:rsidRPr="00FC4027" w:rsidRDefault="00B214D6" w:rsidP="00B65777">
      <w:pPr>
        <w:pStyle w:val="Ttol1"/>
        <w:jc w:val="both"/>
        <w:rPr>
          <w:lang w:val="ca-ES"/>
        </w:rPr>
      </w:pPr>
      <w:bookmarkStart w:id="3" w:name="_Toc198883915"/>
      <w:r w:rsidRPr="00FC4027">
        <w:rPr>
          <w:lang w:val="ca-ES"/>
        </w:rPr>
        <w:lastRenderedPageBreak/>
        <w:t>TROBALLES</w:t>
      </w:r>
      <w:bookmarkEnd w:id="3"/>
    </w:p>
    <w:p w14:paraId="0DA4FFD0" w14:textId="55A1FAAB" w:rsidR="00A503BB" w:rsidRPr="00FC4027" w:rsidRDefault="00A503BB" w:rsidP="00B417EB">
      <w:pPr>
        <w:autoSpaceDE w:val="0"/>
        <w:autoSpaceDN w:val="0"/>
        <w:adjustRightInd w:val="0"/>
        <w:jc w:val="both"/>
        <w:rPr>
          <w:rFonts w:cs="Segoe UI"/>
          <w:color w:val="000000"/>
          <w:lang w:val="ca-ES"/>
        </w:rPr>
      </w:pPr>
      <w:r w:rsidRPr="00FC4027">
        <w:rPr>
          <w:color w:val="000000"/>
          <w:lang w:val="ca-ES"/>
        </w:rPr>
        <w:t>Aquesta és el detall de les troballes pel que fa a la situació actual de l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>organització quant a la implantació de les mesures tècniques i organitzatives necessàries per disposar d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 xml:space="preserve">un sistema de categoria </w:t>
      </w:r>
      <w:r w:rsidR="00FC4027">
        <w:rPr>
          <w:color w:val="000000"/>
          <w:lang w:val="ca-ES"/>
        </w:rPr>
        <w:t>MITJA</w:t>
      </w:r>
      <w:r w:rsidRPr="00FC4027">
        <w:rPr>
          <w:color w:val="000000"/>
          <w:lang w:val="ca-ES"/>
        </w:rPr>
        <w:t xml:space="preserve"> d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>acord amb els requisits i els controls determinats per l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>Esquema Nacional de Seguretat.</w:t>
      </w:r>
    </w:p>
    <w:p w14:paraId="0DF691A0" w14:textId="4F53535A" w:rsidR="00A503BB" w:rsidRPr="00FC4027" w:rsidRDefault="00A503BB" w:rsidP="00B417EB">
      <w:pPr>
        <w:autoSpaceDE w:val="0"/>
        <w:autoSpaceDN w:val="0"/>
        <w:adjustRightInd w:val="0"/>
        <w:jc w:val="both"/>
        <w:rPr>
          <w:color w:val="000000"/>
          <w:lang w:val="ca-ES"/>
        </w:rPr>
      </w:pPr>
      <w:r w:rsidRPr="00FC4027">
        <w:rPr>
          <w:color w:val="000000"/>
          <w:lang w:val="ca-ES"/>
        </w:rPr>
        <w:t>S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>identifiquen principals punts forts, desviacions que requereixen obligatòriament dur a terme accions correctives, i oportunitats de millora que han de ser tingudes en compte per millorar-ne el compliment.</w:t>
      </w:r>
    </w:p>
    <w:p w14:paraId="1C01B9A8" w14:textId="2B0D25BB" w:rsidR="000A6298" w:rsidRPr="00FC4027" w:rsidRDefault="000A6298" w:rsidP="000A6298">
      <w:pPr>
        <w:autoSpaceDE w:val="0"/>
        <w:autoSpaceDN w:val="0"/>
        <w:adjustRightInd w:val="0"/>
        <w:jc w:val="both"/>
        <w:rPr>
          <w:color w:val="000000"/>
          <w:lang w:val="ca-ES"/>
        </w:rPr>
      </w:pPr>
      <w:r w:rsidRPr="00FC4027">
        <w:rPr>
          <w:color w:val="000000"/>
          <w:lang w:val="ca-ES"/>
        </w:rPr>
        <w:t>Per realitzar aquesta anàlisi s'han seguit els criteris d'auditoria establerts a la guia CCN-STIC-808 Verificació del Compliment (que es poden trobar en un document adjunt).</w:t>
      </w:r>
    </w:p>
    <w:p w14:paraId="2F6C6C90" w14:textId="67380D1C" w:rsidR="00E255A1" w:rsidRPr="00FC4027" w:rsidRDefault="00E255A1" w:rsidP="00B65777">
      <w:pPr>
        <w:pStyle w:val="Ttol2"/>
        <w:jc w:val="both"/>
        <w:rPr>
          <w:lang w:val="ca-ES"/>
        </w:rPr>
      </w:pPr>
      <w:bookmarkStart w:id="4" w:name="_Toc198883916"/>
      <w:r w:rsidRPr="00FC4027">
        <w:rPr>
          <w:lang w:val="ca-ES"/>
        </w:rPr>
        <w:t>Resum de compliment</w:t>
      </w:r>
      <w:bookmarkEnd w:id="4"/>
    </w:p>
    <w:p w14:paraId="64805243" w14:textId="40F5A4B7" w:rsidR="00FD7EA4" w:rsidRPr="00FC4027" w:rsidRDefault="00FD7EA4" w:rsidP="00C7431A">
      <w:pPr>
        <w:autoSpaceDE w:val="0"/>
        <w:autoSpaceDN w:val="0"/>
        <w:adjustRightInd w:val="0"/>
        <w:jc w:val="both"/>
        <w:rPr>
          <w:color w:val="000000"/>
          <w:lang w:val="ca-ES"/>
        </w:rPr>
      </w:pPr>
      <w:r w:rsidRPr="00FC4027">
        <w:rPr>
          <w:color w:val="000000"/>
          <w:lang w:val="ca-ES"/>
        </w:rPr>
        <w:t>La següent taula resumeix el compliment estimat de les mesures actualment implementades, indicant amb un codi de colors el grau de compliment i el nivell d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>esforç necessari per completar el requerit per l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>ENS.</w:t>
      </w:r>
    </w:p>
    <w:p w14:paraId="7FF600F2" w14:textId="2904F97D" w:rsidR="00E72E19" w:rsidRPr="00FC4027" w:rsidRDefault="00FD7EA4" w:rsidP="00E72E19">
      <w:pPr>
        <w:autoSpaceDE w:val="0"/>
        <w:autoSpaceDN w:val="0"/>
        <w:adjustRightInd w:val="0"/>
        <w:jc w:val="both"/>
        <w:rPr>
          <w:color w:val="000000"/>
          <w:lang w:val="ca-ES"/>
        </w:rPr>
      </w:pPr>
      <w:r w:rsidRPr="00FC4027">
        <w:rPr>
          <w:color w:val="000000"/>
          <w:lang w:val="ca-ES"/>
        </w:rPr>
        <w:t>S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>empren els següents nivells de compliment:</w:t>
      </w: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1067"/>
        <w:gridCol w:w="7761"/>
      </w:tblGrid>
      <w:tr w:rsidR="00E72E19" w:rsidRPr="00FC4027" w14:paraId="739B12ED" w14:textId="77777777" w:rsidTr="00DF0378">
        <w:tc>
          <w:tcPr>
            <w:tcW w:w="988" w:type="dxa"/>
            <w:shd w:val="clear" w:color="auto" w:fill="BFBFBF" w:themeFill="background1" w:themeFillShade="BF"/>
          </w:tcPr>
          <w:p w14:paraId="1B8F4BE9" w14:textId="421BC03A" w:rsidR="00E72E19" w:rsidRPr="00FC4027" w:rsidRDefault="00E72E19" w:rsidP="00DF0378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color w:val="000000"/>
                <w:sz w:val="18"/>
                <w:szCs w:val="18"/>
                <w:lang w:val="ca-ES"/>
              </w:rPr>
              <w:t>Nivell</w:t>
            </w:r>
          </w:p>
        </w:tc>
        <w:tc>
          <w:tcPr>
            <w:tcW w:w="7840" w:type="dxa"/>
            <w:shd w:val="clear" w:color="auto" w:fill="BFBFBF" w:themeFill="background1" w:themeFillShade="BF"/>
          </w:tcPr>
          <w:p w14:paraId="635FF732" w14:textId="0E9C1A6B" w:rsidR="00E72E19" w:rsidRPr="00FC4027" w:rsidRDefault="00E72E19" w:rsidP="00DF0378">
            <w:pPr>
              <w:autoSpaceDE w:val="0"/>
              <w:autoSpaceDN w:val="0"/>
              <w:adjustRightInd w:val="0"/>
              <w:spacing w:before="60" w:after="60"/>
              <w:jc w:val="both"/>
              <w:rPr>
                <w:b/>
                <w:bCs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b/>
                <w:bCs/>
                <w:color w:val="000000"/>
                <w:sz w:val="18"/>
                <w:szCs w:val="18"/>
                <w:lang w:val="ca-ES"/>
              </w:rPr>
              <w:t>Descripció</w:t>
            </w:r>
          </w:p>
        </w:tc>
      </w:tr>
      <w:tr w:rsidR="00E72E19" w:rsidRPr="00FC4027" w14:paraId="2C75564E" w14:textId="77777777" w:rsidTr="00683403">
        <w:tc>
          <w:tcPr>
            <w:tcW w:w="988" w:type="dxa"/>
            <w:shd w:val="clear" w:color="auto" w:fill="92D050"/>
            <w:vAlign w:val="center"/>
          </w:tcPr>
          <w:p w14:paraId="1F31FF2B" w14:textId="2C892525" w:rsidR="00E72E19" w:rsidRPr="00FC4027" w:rsidRDefault="00683403" w:rsidP="00683403">
            <w:pPr>
              <w:autoSpaceDE w:val="0"/>
              <w:autoSpaceDN w:val="0"/>
              <w:adjustRightInd w:val="0"/>
              <w:spacing w:after="60"/>
              <w:jc w:val="center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CORRECTE</w:t>
            </w:r>
          </w:p>
        </w:tc>
        <w:tc>
          <w:tcPr>
            <w:tcW w:w="7840" w:type="dxa"/>
          </w:tcPr>
          <w:p w14:paraId="791FFBA2" w14:textId="4D4A6C58" w:rsidR="00683403" w:rsidRPr="00FC4027" w:rsidRDefault="00683403" w:rsidP="00CB216A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Les mesures de l</w:t>
            </w:r>
            <w:r w:rsidR="00FC4027">
              <w:rPr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color w:val="000000"/>
                <w:sz w:val="18"/>
                <w:szCs w:val="18"/>
                <w:lang w:val="ca-ES"/>
              </w:rPr>
              <w:t>ENS estan implantades i documentades en gran mesura</w:t>
            </w:r>
          </w:p>
          <w:p w14:paraId="46D9CC09" w14:textId="6D9638A3" w:rsidR="00E72E19" w:rsidRPr="00FC4027" w:rsidRDefault="00683403" w:rsidP="00DF0378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Cal esperar que l'esforç addicional per assegurar el compliment sigui marginal.</w:t>
            </w:r>
          </w:p>
        </w:tc>
      </w:tr>
      <w:tr w:rsidR="00E72E19" w:rsidRPr="00FC4027" w14:paraId="336FD8F2" w14:textId="77777777" w:rsidTr="00683403">
        <w:tc>
          <w:tcPr>
            <w:tcW w:w="988" w:type="dxa"/>
            <w:shd w:val="clear" w:color="auto" w:fill="FFFF00"/>
            <w:vAlign w:val="center"/>
          </w:tcPr>
          <w:p w14:paraId="2C7CAA6E" w14:textId="097411ED" w:rsidR="00E72E19" w:rsidRPr="00FC4027" w:rsidRDefault="00683403" w:rsidP="00683403">
            <w:pPr>
              <w:autoSpaceDE w:val="0"/>
              <w:autoSpaceDN w:val="0"/>
              <w:adjustRightInd w:val="0"/>
              <w:spacing w:after="60"/>
              <w:jc w:val="center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ALT</w:t>
            </w:r>
          </w:p>
        </w:tc>
        <w:tc>
          <w:tcPr>
            <w:tcW w:w="7840" w:type="dxa"/>
          </w:tcPr>
          <w:p w14:paraId="68D64980" w14:textId="071BFCA0" w:rsidR="00FF45EB" w:rsidRPr="00FC4027" w:rsidRDefault="00FF45EB" w:rsidP="00A00E4E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Les mesures de l</w:t>
            </w:r>
            <w:r w:rsidR="00FC4027">
              <w:rPr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color w:val="000000"/>
                <w:sz w:val="18"/>
                <w:szCs w:val="18"/>
                <w:lang w:val="ca-ES"/>
              </w:rPr>
              <w:t>ENS estan altament implantades, però parcialment documentades o cal implementar algunes millores lleus.</w:t>
            </w:r>
          </w:p>
          <w:p w14:paraId="2CBEEBFB" w14:textId="291B9249" w:rsidR="00E72E19" w:rsidRPr="00FC4027" w:rsidRDefault="00FF45EB" w:rsidP="00DF0378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Cal esperar que l</w:t>
            </w:r>
            <w:r w:rsidR="00FC4027">
              <w:rPr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color w:val="000000"/>
                <w:sz w:val="18"/>
                <w:szCs w:val="18"/>
                <w:lang w:val="ca-ES"/>
              </w:rPr>
              <w:t>esforç addicional per assegurar el compliment sigui limitat.</w:t>
            </w:r>
          </w:p>
        </w:tc>
      </w:tr>
      <w:tr w:rsidR="00E72E19" w:rsidRPr="00FC4027" w14:paraId="22B9B1EA" w14:textId="77777777" w:rsidTr="00683403">
        <w:tc>
          <w:tcPr>
            <w:tcW w:w="988" w:type="dxa"/>
            <w:shd w:val="clear" w:color="auto" w:fill="FFC000"/>
            <w:vAlign w:val="center"/>
          </w:tcPr>
          <w:p w14:paraId="64E290CE" w14:textId="7489533D" w:rsidR="00E72E19" w:rsidRPr="00FC4027" w:rsidRDefault="00683403" w:rsidP="00683403">
            <w:pPr>
              <w:autoSpaceDE w:val="0"/>
              <w:autoSpaceDN w:val="0"/>
              <w:adjustRightInd w:val="0"/>
              <w:spacing w:after="60"/>
              <w:jc w:val="center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MITJÀ</w:t>
            </w:r>
          </w:p>
        </w:tc>
        <w:tc>
          <w:tcPr>
            <w:tcW w:w="7840" w:type="dxa"/>
          </w:tcPr>
          <w:p w14:paraId="6E07C772" w14:textId="462FAD16" w:rsidR="00FF45EB" w:rsidRPr="00FC4027" w:rsidRDefault="00FF45EB" w:rsidP="007F75DC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Les mesures de l'ENS estan parcialment implantades i/o escassament documentades</w:t>
            </w:r>
          </w:p>
          <w:p w14:paraId="73FF42FC" w14:textId="08225681" w:rsidR="00E72E19" w:rsidRPr="00FC4027" w:rsidRDefault="00FF45EB" w:rsidP="00DF0378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Cal esperar que l</w:t>
            </w:r>
            <w:r w:rsidR="00FC4027">
              <w:rPr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color w:val="000000"/>
                <w:sz w:val="18"/>
                <w:szCs w:val="18"/>
                <w:lang w:val="ca-ES"/>
              </w:rPr>
              <w:t>esforç addicional per assegurar el compliment sigui significatiu.</w:t>
            </w:r>
          </w:p>
        </w:tc>
      </w:tr>
      <w:tr w:rsidR="00E72E19" w:rsidRPr="00FC4027" w14:paraId="7AB00BC6" w14:textId="77777777" w:rsidTr="00683403">
        <w:tc>
          <w:tcPr>
            <w:tcW w:w="988" w:type="dxa"/>
            <w:shd w:val="clear" w:color="auto" w:fill="FF0000"/>
            <w:vAlign w:val="center"/>
          </w:tcPr>
          <w:p w14:paraId="48EB14EE" w14:textId="610D6D70" w:rsidR="00E72E19" w:rsidRPr="00FC4027" w:rsidRDefault="00683403" w:rsidP="00683403">
            <w:pPr>
              <w:autoSpaceDE w:val="0"/>
              <w:autoSpaceDN w:val="0"/>
              <w:adjustRightInd w:val="0"/>
              <w:spacing w:after="60"/>
              <w:jc w:val="center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BAIX</w:t>
            </w:r>
          </w:p>
        </w:tc>
        <w:tc>
          <w:tcPr>
            <w:tcW w:w="7840" w:type="dxa"/>
          </w:tcPr>
          <w:p w14:paraId="16405891" w14:textId="1FDB8CB3" w:rsidR="00FF45EB" w:rsidRPr="00FC4027" w:rsidRDefault="00FF45EB" w:rsidP="00802F20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Les mesures de l</w:t>
            </w:r>
            <w:r w:rsidR="00FC4027">
              <w:rPr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color w:val="000000"/>
                <w:sz w:val="18"/>
                <w:szCs w:val="18"/>
                <w:lang w:val="ca-ES"/>
              </w:rPr>
              <w:t>ENS estan escassament implantades i documentades.</w:t>
            </w:r>
          </w:p>
          <w:p w14:paraId="3957DC6D" w14:textId="6589D01C" w:rsidR="00E72E19" w:rsidRPr="00FC4027" w:rsidRDefault="00FF45EB" w:rsidP="00DF0378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Per a alguna de les mesures pot ser que l</w:t>
            </w:r>
            <w:r w:rsidR="00FC4027">
              <w:rPr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color w:val="000000"/>
                <w:sz w:val="18"/>
                <w:szCs w:val="18"/>
                <w:lang w:val="ca-ES"/>
              </w:rPr>
              <w:t>esforç addicional per assegurar el compliment sigui considerable.</w:t>
            </w:r>
          </w:p>
        </w:tc>
      </w:tr>
      <w:tr w:rsidR="00E72E19" w:rsidRPr="00FC4027" w14:paraId="501B5AE8" w14:textId="77777777" w:rsidTr="00460AFD">
        <w:trPr>
          <w:cantSplit/>
        </w:trPr>
        <w:tc>
          <w:tcPr>
            <w:tcW w:w="988" w:type="dxa"/>
            <w:shd w:val="clear" w:color="auto" w:fill="9CC2E5" w:themeFill="accent5" w:themeFillTint="99"/>
            <w:vAlign w:val="center"/>
          </w:tcPr>
          <w:p w14:paraId="4EC0A463" w14:textId="6BF6EE64" w:rsidR="00E72E19" w:rsidRPr="00FC4027" w:rsidRDefault="00E72E19" w:rsidP="00683403">
            <w:pPr>
              <w:autoSpaceDE w:val="0"/>
              <w:autoSpaceDN w:val="0"/>
              <w:adjustRightInd w:val="0"/>
              <w:spacing w:after="60"/>
              <w:jc w:val="center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SC</w:t>
            </w:r>
          </w:p>
        </w:tc>
        <w:tc>
          <w:tcPr>
            <w:tcW w:w="7840" w:type="dxa"/>
          </w:tcPr>
          <w:p w14:paraId="4F6F54BD" w14:textId="2333477C" w:rsidR="00E72E19" w:rsidRPr="00FC4027" w:rsidRDefault="00460AFD" w:rsidP="00DF0378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Sense qualificar</w:t>
            </w:r>
          </w:p>
          <w:p w14:paraId="7D12AA47" w14:textId="21C7B9E0" w:rsidR="00E72E19" w:rsidRPr="00FC4027" w:rsidRDefault="00450A26" w:rsidP="00DF0378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Mesures que és previsible que no estiguin implantades ja que típicament es preparen com a part del procés d</w:t>
            </w:r>
            <w:r w:rsidR="00FC4027">
              <w:rPr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color w:val="000000"/>
                <w:sz w:val="18"/>
                <w:szCs w:val="18"/>
                <w:lang w:val="ca-ES"/>
              </w:rPr>
              <w:t>implantació.</w:t>
            </w:r>
          </w:p>
        </w:tc>
      </w:tr>
      <w:tr w:rsidR="00E72E19" w:rsidRPr="00FC4027" w14:paraId="626BFA79" w14:textId="77777777" w:rsidTr="00683403"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447B4C86" w14:textId="77777777" w:rsidR="00E72E19" w:rsidRPr="00FC4027" w:rsidRDefault="00E72E19" w:rsidP="00683403">
            <w:pPr>
              <w:autoSpaceDE w:val="0"/>
              <w:autoSpaceDN w:val="0"/>
              <w:adjustRightInd w:val="0"/>
              <w:spacing w:after="60"/>
              <w:jc w:val="center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FF0000"/>
                <w:sz w:val="18"/>
                <w:szCs w:val="18"/>
                <w:lang w:val="ca-ES"/>
              </w:rPr>
              <w:t>n.a.</w:t>
            </w:r>
          </w:p>
        </w:tc>
        <w:tc>
          <w:tcPr>
            <w:tcW w:w="7840" w:type="dxa"/>
          </w:tcPr>
          <w:p w14:paraId="0BC45358" w14:textId="5956F36B" w:rsidR="00450A26" w:rsidRPr="00FC4027" w:rsidRDefault="00450A26" w:rsidP="00C2062B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No aplica en l</w:t>
            </w:r>
            <w:r w:rsidR="00FC4027">
              <w:rPr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color w:val="000000"/>
                <w:sz w:val="18"/>
                <w:szCs w:val="18"/>
                <w:lang w:val="ca-ES"/>
              </w:rPr>
              <w:t>abast determinat.</w:t>
            </w:r>
          </w:p>
          <w:p w14:paraId="59BA7D76" w14:textId="63762A6C" w:rsidR="00E72E19" w:rsidRPr="00FC4027" w:rsidRDefault="00450A26" w:rsidP="00DF0378">
            <w:pPr>
              <w:autoSpaceDE w:val="0"/>
              <w:autoSpaceDN w:val="0"/>
              <w:adjustRightInd w:val="0"/>
              <w:spacing w:after="60"/>
              <w:jc w:val="both"/>
              <w:rPr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color w:val="000000"/>
                <w:sz w:val="18"/>
                <w:szCs w:val="18"/>
                <w:lang w:val="ca-ES"/>
              </w:rPr>
              <w:t>Tot i que aplicaria per categoria o dimensions de seguretat, dins de l</w:t>
            </w:r>
            <w:r w:rsidR="00FC4027">
              <w:rPr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color w:val="000000"/>
                <w:sz w:val="18"/>
                <w:szCs w:val="18"/>
                <w:lang w:val="ca-ES"/>
              </w:rPr>
              <w:t>abast no hi ha sistemes o recursos sobre els quals apliqui la mesura.</w:t>
            </w:r>
          </w:p>
        </w:tc>
      </w:tr>
    </w:tbl>
    <w:p w14:paraId="3AA45381" w14:textId="3E06056C" w:rsidR="009B108C" w:rsidRPr="00FC4027" w:rsidRDefault="009B108C" w:rsidP="002E182F">
      <w:pPr>
        <w:autoSpaceDE w:val="0"/>
        <w:autoSpaceDN w:val="0"/>
        <w:adjustRightInd w:val="0"/>
        <w:spacing w:before="240"/>
        <w:jc w:val="both"/>
        <w:rPr>
          <w:color w:val="000000"/>
          <w:lang w:val="ca-ES"/>
        </w:rPr>
      </w:pPr>
      <w:r w:rsidRPr="00FC4027">
        <w:rPr>
          <w:color w:val="000000"/>
          <w:lang w:val="ca-ES"/>
        </w:rPr>
        <w:lastRenderedPageBreak/>
        <w:t>Per interpretar el quadre s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>ha de tenir en compte que les mesures de seguretat són acumulatives d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>acord amb l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>increment de categoria del sistema, per la qual cosa, un incompliment per a una categoria més baixa repercuteix en el compliment de les categories superiors, encara que no existeixin mesures addicionals que s</w:t>
      </w:r>
      <w:r w:rsidR="00FC4027">
        <w:rPr>
          <w:color w:val="000000"/>
          <w:lang w:val="ca-ES"/>
        </w:rPr>
        <w:t>’</w:t>
      </w:r>
      <w:r w:rsidRPr="00FC4027">
        <w:rPr>
          <w:color w:val="000000"/>
          <w:lang w:val="ca-ES"/>
        </w:rPr>
        <w:t>incompleixen per a aquestes categories.</w:t>
      </w:r>
    </w:p>
    <w:p w14:paraId="13415A33" w14:textId="7BB1B6DF" w:rsidR="00E72E19" w:rsidRPr="00FC4027" w:rsidRDefault="009B108C" w:rsidP="00E72E19">
      <w:pPr>
        <w:autoSpaceDE w:val="0"/>
        <w:autoSpaceDN w:val="0"/>
        <w:adjustRightInd w:val="0"/>
        <w:spacing w:after="240"/>
        <w:jc w:val="both"/>
        <w:rPr>
          <w:color w:val="000000"/>
          <w:lang w:val="ca-ES"/>
        </w:rPr>
      </w:pPr>
      <w:r w:rsidRPr="00FC4027">
        <w:rPr>
          <w:color w:val="000000"/>
          <w:lang w:val="ca-ES"/>
        </w:rPr>
        <w:t>Les caselles en blanc corresponen a mesures de seguretat que no apliquen, ja sigui perquè no apliquen per la categoria del sistema o alguna de les seves dimensions de seguretat.</w:t>
      </w:r>
    </w:p>
    <w:tbl>
      <w:tblPr>
        <w:tblW w:w="9660" w:type="dxa"/>
        <w:tblInd w:w="-1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  <w:gridCol w:w="4140"/>
        <w:gridCol w:w="2260"/>
        <w:gridCol w:w="2268"/>
        <w:gridCol w:w="20"/>
      </w:tblGrid>
      <w:tr w:rsidR="00E72E19" w:rsidRPr="00FC4027" w14:paraId="0C458512" w14:textId="77777777" w:rsidTr="00DF0378">
        <w:trPr>
          <w:tblHeader/>
        </w:trPr>
        <w:tc>
          <w:tcPr>
            <w:tcW w:w="5112" w:type="dxa"/>
            <w:gridSpan w:val="2"/>
            <w:vMerge w:val="restart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vAlign w:val="center"/>
          </w:tcPr>
          <w:p w14:paraId="4D2E03DC" w14:textId="11065730" w:rsidR="00E72E19" w:rsidRPr="00FC4027" w:rsidRDefault="009B108C" w:rsidP="00DF0378">
            <w:pPr>
              <w:spacing w:after="0"/>
              <w:jc w:val="center"/>
              <w:rPr>
                <w:rFonts w:cs="Segoe UI"/>
                <w:b/>
                <w:bCs/>
                <w:color w:val="333333"/>
                <w:sz w:val="18"/>
                <w:szCs w:val="16"/>
                <w:lang w:val="ca-ES"/>
              </w:rPr>
            </w:pPr>
            <w:bookmarkStart w:id="5" w:name="_Hlk184164455"/>
            <w:r w:rsidRPr="00FC4027">
              <w:rPr>
                <w:rFonts w:cs="Segoe UI"/>
                <w:b/>
                <w:bCs/>
                <w:color w:val="333333"/>
                <w:sz w:val="18"/>
                <w:szCs w:val="16"/>
                <w:lang w:val="ca-ES"/>
              </w:rPr>
              <w:t>Mesures de seguretat</w:t>
            </w:r>
          </w:p>
        </w:tc>
        <w:tc>
          <w:tcPr>
            <w:tcW w:w="4528" w:type="dxa"/>
            <w:gridSpan w:val="2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956E4A3" w14:textId="4F5FA00B" w:rsidR="00E72E19" w:rsidRPr="00FC4027" w:rsidRDefault="00E72E19" w:rsidP="00DF0378">
            <w:pPr>
              <w:spacing w:after="0"/>
              <w:jc w:val="center"/>
              <w:rPr>
                <w:rFonts w:cs="Segoe UI"/>
                <w:b/>
                <w:bCs/>
                <w:color w:val="333333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b/>
                <w:bCs/>
                <w:color w:val="333333"/>
                <w:sz w:val="18"/>
                <w:szCs w:val="18"/>
                <w:lang w:val="ca-ES"/>
              </w:rPr>
              <w:t>Categoria</w:t>
            </w:r>
          </w:p>
        </w:tc>
        <w:tc>
          <w:tcPr>
            <w:tcW w:w="20" w:type="dxa"/>
            <w:shd w:val="clear" w:color="auto" w:fill="auto"/>
            <w:vAlign w:val="center"/>
          </w:tcPr>
          <w:p w14:paraId="158E39A1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646D8E89" w14:textId="77777777" w:rsidTr="00DF0378">
        <w:trPr>
          <w:tblHeader/>
        </w:trPr>
        <w:tc>
          <w:tcPr>
            <w:tcW w:w="5112" w:type="dxa"/>
            <w:gridSpan w:val="2"/>
            <w:vMerge/>
            <w:tcBorders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vAlign w:val="center"/>
            <w:hideMark/>
          </w:tcPr>
          <w:p w14:paraId="620EC420" w14:textId="77777777" w:rsidR="00E72E19" w:rsidRPr="00FC4027" w:rsidRDefault="00E72E19" w:rsidP="00DF0378">
            <w:pPr>
              <w:spacing w:after="0"/>
              <w:rPr>
                <w:rFonts w:cs="Segoe UI"/>
                <w:b/>
                <w:bCs/>
                <w:color w:val="333333"/>
                <w:sz w:val="18"/>
                <w:szCs w:val="16"/>
                <w:lang w:val="ca-ES"/>
              </w:rPr>
            </w:pP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86EF7E" w14:textId="130D8704" w:rsidR="00E72E19" w:rsidRPr="00FC4027" w:rsidRDefault="00E72E19" w:rsidP="00DF0378">
            <w:pPr>
              <w:spacing w:after="0"/>
              <w:jc w:val="center"/>
              <w:rPr>
                <w:rFonts w:cs="Segoe UI"/>
                <w:b/>
                <w:bCs/>
                <w:color w:val="333333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b/>
                <w:bCs/>
                <w:color w:val="333333"/>
                <w:sz w:val="18"/>
                <w:szCs w:val="18"/>
                <w:lang w:val="ca-ES"/>
              </w:rPr>
              <w:t>BÀSICA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9E95E2" w14:textId="29AD043D" w:rsidR="00E72E19" w:rsidRPr="00FC4027" w:rsidRDefault="009B108C" w:rsidP="00DF0378">
            <w:pPr>
              <w:spacing w:after="0"/>
              <w:jc w:val="center"/>
              <w:rPr>
                <w:rFonts w:cs="Segoe UI"/>
                <w:b/>
                <w:bCs/>
                <w:color w:val="333333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b/>
                <w:bCs/>
                <w:color w:val="333333"/>
                <w:sz w:val="18"/>
                <w:szCs w:val="18"/>
                <w:lang w:val="ca-ES"/>
              </w:rPr>
              <w:t>MEDIA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8E8C22B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479C548F" w14:textId="77777777" w:rsidTr="00DF0378">
        <w:trPr>
          <w:gridAfter w:val="1"/>
          <w:wAfter w:w="20" w:type="dxa"/>
        </w:trPr>
        <w:tc>
          <w:tcPr>
            <w:tcW w:w="5112" w:type="dxa"/>
            <w:gridSpan w:val="2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021055" w14:textId="1F2FDEC0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6"/>
                <w:lang w:val="ca-ES"/>
              </w:rPr>
              <w:t>Articulat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3982AB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56A246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</w:tr>
      <w:tr w:rsidR="00E72E19" w:rsidRPr="00FC4027" w14:paraId="132F56D2" w14:textId="77777777" w:rsidTr="00DF0378">
        <w:trPr>
          <w:gridAfter w:val="1"/>
          <w:wAfter w:w="20" w:type="dxa"/>
        </w:trPr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64D8D3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bookmarkStart w:id="6" w:name="_Hlk127230427"/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Art. 5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DEFF8D" w14:textId="24F727FE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 xml:space="preserve">ITS i </w:t>
            </w:r>
            <w:r w:rsidR="00A725C9">
              <w:rPr>
                <w:rFonts w:cs="Segoe UI"/>
                <w:color w:val="000000"/>
                <w:sz w:val="18"/>
                <w:szCs w:val="16"/>
                <w:lang w:val="ca-ES"/>
              </w:rPr>
              <w:t>Guies de Seguretat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FEA974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B789D3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</w:tr>
      <w:tr w:rsidR="00E72E19" w:rsidRPr="00FC4027" w14:paraId="31E8C108" w14:textId="77777777" w:rsidTr="00DF0378">
        <w:trPr>
          <w:gridAfter w:val="1"/>
          <w:wAfter w:w="20" w:type="dxa"/>
        </w:trPr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2270BC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Art. 28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4BA9D9" w14:textId="20FE57DD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Declaració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aplicabilitat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BFC399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F8F49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</w:tr>
      <w:tr w:rsidR="00E72E19" w:rsidRPr="00FC4027" w14:paraId="68FDA197" w14:textId="77777777" w:rsidTr="00DF0378">
        <w:trPr>
          <w:gridAfter w:val="1"/>
          <w:wAfter w:w="20" w:type="dxa"/>
        </w:trPr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421DC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Art. 30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7C6AC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Perfils de compliment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18285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D023E3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</w:t>
            </w:r>
          </w:p>
        </w:tc>
      </w:tr>
      <w:tr w:rsidR="00E72E19" w:rsidRPr="00FC4027" w14:paraId="744B52DE" w14:textId="77777777" w:rsidTr="00DF0378">
        <w:trPr>
          <w:gridAfter w:val="1"/>
          <w:wAfter w:w="20" w:type="dxa"/>
        </w:trPr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52D0DCC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Art. 32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C773330" w14:textId="62853B30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Informe de l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Estat de la Seguretat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3F37760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E378DE5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</w:tr>
      <w:tr w:rsidR="00E72E19" w:rsidRPr="00FC4027" w14:paraId="29DFE70A" w14:textId="77777777" w:rsidTr="00DF0378">
        <w:trPr>
          <w:gridAfter w:val="1"/>
          <w:wAfter w:w="20" w:type="dxa"/>
        </w:trPr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8B71633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Art. 38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2DB4644" w14:textId="272EA756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Procediments de Determinació de la Conformitat amb l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Esquema Nacional de Seguretat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1239131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C85F39F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</w:tr>
      <w:bookmarkEnd w:id="6"/>
      <w:tr w:rsidR="00E72E19" w:rsidRPr="00FC4027" w14:paraId="7FC52F53" w14:textId="77777777" w:rsidTr="00DF0378">
        <w:trPr>
          <w:gridAfter w:val="1"/>
          <w:wAfter w:w="20" w:type="dxa"/>
        </w:trPr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DAF4107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Art. 40</w:t>
            </w:r>
          </w:p>
          <w:p w14:paraId="175E6D9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Art. 41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C9E9DE9" w14:textId="12B46731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Categorització dels sistemes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informació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C1CB0A4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3B13182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</w:tr>
      <w:tr w:rsidR="00E72E19" w:rsidRPr="00FC4027" w14:paraId="3092BE7C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580F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6"/>
                <w:lang w:val="ca-ES"/>
              </w:rPr>
              <w:t>org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210FF2" w14:textId="3491582B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6"/>
                <w:lang w:val="ca-ES"/>
              </w:rPr>
              <w:t>Marco organitzativo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6D81B0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1547C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66F8D75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39445D" w:rsidRPr="00FC4027" w14:paraId="5A17BC47" w14:textId="77777777" w:rsidTr="00DF151B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A273FE" w14:textId="77777777" w:rsidR="0039445D" w:rsidRPr="00FC4027" w:rsidRDefault="0039445D" w:rsidP="0039445D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org.1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487BB0" w14:textId="77777777" w:rsidR="0039445D" w:rsidRPr="00FC4027" w:rsidRDefault="0039445D" w:rsidP="0039445D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Política de seguretat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BDF36C" w14:textId="61870CCF" w:rsidR="0039445D" w:rsidRPr="00FC4027" w:rsidRDefault="0039445D" w:rsidP="0039445D">
            <w:pPr>
              <w:spacing w:after="0"/>
              <w:jc w:val="center"/>
              <w:rPr>
                <w:rFonts w:cs="Segoe UI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30199A" w14:textId="39195381" w:rsidR="0039445D" w:rsidRPr="00FC4027" w:rsidRDefault="0039445D" w:rsidP="0039445D">
            <w:pPr>
              <w:spacing w:after="0"/>
              <w:jc w:val="center"/>
              <w:rPr>
                <w:rFonts w:cs="Segoe UI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052F899" w14:textId="77777777" w:rsidR="0039445D" w:rsidRPr="00FC4027" w:rsidRDefault="0039445D" w:rsidP="0039445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720DFB3D" w14:textId="77777777" w:rsidTr="00005FC3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EE08F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org.2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19B5F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Normativa de seguretat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66099C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8B99E2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19B68BC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40AA9113" w14:textId="77777777" w:rsidTr="00005FC3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6C589C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org.3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01F7A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Procediments de seguretat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147E1D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36DC80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60B5FCA8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BB98C52" w14:textId="77777777" w:rsidTr="00DF151B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8C49C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org.4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F79397" w14:textId="26CD8FA5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Procés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autorització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E5CD1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F9BEE7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81D6BB3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76891DB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48D48B" w14:textId="77777777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6"/>
                <w:lang w:val="ca-ES"/>
              </w:rPr>
              <w:t>op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0EBF86" w14:textId="0401C832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6"/>
                <w:lang w:val="ca-ES"/>
              </w:rPr>
              <w:t>Fita operativa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D64827" w14:textId="77777777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9ADD28" w14:textId="77777777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C230AF8" w14:textId="77777777" w:rsidR="00E72E19" w:rsidRPr="00FC4027" w:rsidRDefault="00E72E19" w:rsidP="00C00D10">
            <w:pPr>
              <w:keepNext/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3B4F4357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B03628" w14:textId="77777777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op.pl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1A6DD3" w14:textId="77777777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Planificació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F43AED" w14:textId="77777777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8578ED" w14:textId="77777777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3F7D0C57" w14:textId="77777777" w:rsidR="00E72E19" w:rsidRPr="00FC4027" w:rsidRDefault="00E72E19" w:rsidP="00C00D10">
            <w:pPr>
              <w:keepNext/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BDA329D" w14:textId="77777777" w:rsidTr="00575C1E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D7435C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op.pl.1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4009B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Anàlisi de riscos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C0D372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7C97D4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CD96A92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5463F50F" w14:textId="77777777" w:rsidTr="000575C2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D48720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op.pl.2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50CB8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Arquitectura de Seguretat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9C483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8B47D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E4FBF1F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644D23DD" w14:textId="77777777" w:rsidTr="000575C2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BD1066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op.pl.3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2AEBA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Adquisició de nous components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9E396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0D3449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C9B7E68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647DC64" w14:textId="77777777" w:rsidTr="00005FC3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65BC1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op.pl.4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ED79ED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Dimensionament/gestió de la capacitat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6B3C2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EFBA2C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7C61CB4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75369CEC" w14:textId="77777777" w:rsidTr="00005FC3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DEA83E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op.pl.5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E92A0A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Components certificats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FEA177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85384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0CD0B48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7A232E01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2F0CC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op.acc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0A4905" w14:textId="7231CB2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Control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accés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A0220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463EE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3E743DD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635BFE19" w14:textId="77777777" w:rsidTr="00545902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A8C976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op.acc.1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45795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Identificació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4C4D9A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49EEBB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455830FC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6E96A767" w14:textId="77777777" w:rsidTr="0060077A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2FFB0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op.acc.2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BDC4E8" w14:textId="1968FDD2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Requisits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accés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37ED2B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927240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E35BCBD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1CB1C7B7" w14:textId="77777777" w:rsidTr="009B62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A1074A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lastRenderedPageBreak/>
              <w:t>op.acc.3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A178E0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Segregació de funcions i tasques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A6FECB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898E4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3A244682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1DD4BEB0" w14:textId="77777777" w:rsidTr="000575C2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476CD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op.acc.4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26E772" w14:textId="45E5C5CD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Procés de gestió de drets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accés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89BF95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876F54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56C6A5D5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051A09" w:rsidRPr="00FC4027" w14:paraId="08E7252C" w14:textId="77777777" w:rsidTr="001015F3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A42568" w14:textId="77777777" w:rsidR="00051A09" w:rsidRPr="00FC4027" w:rsidRDefault="00051A09" w:rsidP="00051A09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op.acc.5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3BB47E" w14:textId="77777777" w:rsidR="00051A09" w:rsidRPr="00FC4027" w:rsidRDefault="00051A09" w:rsidP="00051A09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Mecanisme d'autenticació (usuaris externs)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E87F19B" w14:textId="01219E1A" w:rsidR="00051A09" w:rsidRPr="00FC4027" w:rsidRDefault="0009397B" w:rsidP="00051A09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09397B">
              <w:rPr>
                <w:rFonts w:cs="Segoe UI"/>
                <w:color w:val="000000"/>
                <w:sz w:val="16"/>
                <w:szCs w:val="14"/>
                <w:lang w:val="ca-ES"/>
              </w:rPr>
              <w:t>+ [R1 o R2 o R3 o R4]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04CAB1E" w14:textId="59F7D301" w:rsidR="00051A09" w:rsidRPr="00FC4027" w:rsidRDefault="001015F3" w:rsidP="00051A09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1015F3">
              <w:rPr>
                <w:rFonts w:cs="Segoe UI"/>
                <w:color w:val="000000"/>
                <w:sz w:val="16"/>
                <w:szCs w:val="14"/>
                <w:lang w:val="ca-ES"/>
              </w:rPr>
              <w:t>+ [R2 o R3 o R4] + R5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384D4F47" w14:textId="77777777" w:rsidR="00051A09" w:rsidRPr="00FC4027" w:rsidRDefault="00051A09" w:rsidP="00051A09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EAD906F" w14:textId="77777777" w:rsidTr="00B14BD7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89BC50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op.acc.6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0A0CCD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Mecanisme d'autenticació (usuaris de l'organització)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99CFBD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[R1 o R2 o R3 o R4] + R8 + R9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C37981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[R1 o R2 o R3 o R4] + R5 + R8 + R9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4E18F64C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2E94FC6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8ACF76" w14:textId="77777777" w:rsidR="00E72E19" w:rsidRPr="00FC4027" w:rsidRDefault="00E72E19" w:rsidP="00DF0378">
            <w:pPr>
              <w:keepNext/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op.exp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45B33E" w14:textId="77777777" w:rsidR="00E72E19" w:rsidRPr="00FC4027" w:rsidRDefault="00E72E19" w:rsidP="00DF0378">
            <w:pPr>
              <w:keepNext/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Explotació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FA0F09" w14:textId="77777777" w:rsidR="00E72E19" w:rsidRPr="00FC4027" w:rsidRDefault="00E72E19" w:rsidP="00DF0378">
            <w:pPr>
              <w:keepNext/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1FD158" w14:textId="77777777" w:rsidR="00E72E19" w:rsidRPr="00FC4027" w:rsidRDefault="00E72E19" w:rsidP="00DF0378">
            <w:pPr>
              <w:keepNext/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5AAEE739" w14:textId="77777777" w:rsidR="00E72E19" w:rsidRPr="00FC4027" w:rsidRDefault="00E72E19" w:rsidP="00DF0378">
            <w:pPr>
              <w:keepNext/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4EBBFBA1" w14:textId="77777777" w:rsidTr="00EC1ACB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A61F2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op.exp.1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059B78" w14:textId="6FD08CF9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Inventari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actius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2A30F2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A4926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A912EC5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48BB6A45" w14:textId="77777777" w:rsidTr="00417183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B134F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op.exp.2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48D92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Configuració de seguretat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BF20E1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5D39AB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C7A3E79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3AD9874" w14:textId="77777777" w:rsidTr="000575C2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E8A963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op.exp.3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B73060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Gestió de la configuració de seguretat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C7C4EB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DA308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D849DFC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756FB22" w14:textId="77777777" w:rsidTr="004F42C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BE4DB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op.exp.4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B757F0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Manteniment i actualitzacions de seguretat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B58DD1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0E7FE3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6B4D1622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562EE63A" w14:textId="77777777" w:rsidTr="004F42C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ED06AB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op.exp.5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25944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Gestió de canvis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B55C0C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9941C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47D4E3B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54F299F7" w14:textId="77777777" w:rsidTr="004F42C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43332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op.exp.6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0D870E" w14:textId="74CF96BF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 xml:space="preserve">Protecció enfront de codi </w:t>
            </w:r>
            <w:r w:rsidR="000575C2">
              <w:rPr>
                <w:rFonts w:cs="Segoe UI"/>
                <w:color w:val="000000"/>
                <w:sz w:val="18"/>
                <w:szCs w:val="16"/>
                <w:lang w:val="ca-ES"/>
              </w:rPr>
              <w:t>maliciós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02E68C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53671F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 + R2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FA7D712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57FF757A" w14:textId="77777777" w:rsidTr="004F42C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097D0E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op.exp.7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0F8A9B" w14:textId="2A6CE0E2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Gestió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incidents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53459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F62495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 + R2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56E63155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C358A0B" w14:textId="77777777" w:rsidTr="004F42C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4A9CDD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op.exp.8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70B86F" w14:textId="3AED2D33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Registre de l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activitat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602E6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E0E21B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 + R2 + R3 + R4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444F2B1B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48E7E794" w14:textId="77777777" w:rsidTr="00152E7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D9CAB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op.exp.9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700956" w14:textId="6A95C6A4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Registre de la gestió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incidents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231172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60F6CB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43E87BF3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48A9622C" w14:textId="77777777" w:rsidTr="004F42C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ABEB7E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op.exp.10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75E243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claus criptogràfiques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762BF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814D84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1878FEF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D9A0A68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27FB1E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op.ext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D977A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Recursos externs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F2B2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B6BAC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1282ED8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50B87DB2" w14:textId="77777777" w:rsidTr="000B7A54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8E0E07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op.ext.1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BCD8A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Contractació i acords de nivell de servei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FEAF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75C1F9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439F48CB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3C3AFD1A" w14:textId="77777777" w:rsidTr="00840F39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AE95C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op.ext.2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7442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Gestió diària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1DEB20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D2007E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6869C1C1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A077EFC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0CAF2E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op.ext.3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A93E4C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la cadena de subministrament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C7A123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7D5FAE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47CC773F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F8CA983" w14:textId="77777777" w:rsidTr="00C64009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9F4DE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op.ext.4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7BA3C0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Interconnexió de sistemes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45F5FC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FA9A58" w14:textId="036060AD" w:rsidR="00E72E19" w:rsidRPr="00FC4027" w:rsidRDefault="00C6400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C64009">
              <w:rPr>
                <w:rFonts w:cs="Segoe UI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56FFD49F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311E6F9B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4FC096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op.nub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9C049A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Serveis al núvol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92DB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0B6793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A913EAD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972FF8" w:rsidRPr="00FC4027" w14:paraId="01B39065" w14:textId="77777777" w:rsidTr="00972FF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AC516A" w14:textId="77777777" w:rsidR="00972FF8" w:rsidRPr="00FC4027" w:rsidRDefault="00972FF8" w:rsidP="00972FF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op.nub.1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BC53FC" w14:textId="77777777" w:rsidR="00972FF8" w:rsidRPr="00FC4027" w:rsidRDefault="00972FF8" w:rsidP="00972FF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serveis al núvol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EEA36B" w14:textId="072C8F9A" w:rsidR="00972FF8" w:rsidRPr="00FC4027" w:rsidRDefault="00972FF8" w:rsidP="00972FF8">
            <w:pPr>
              <w:spacing w:after="0"/>
              <w:jc w:val="center"/>
              <w:rPr>
                <w:rFonts w:cs="Segoe UI"/>
                <w:color w:val="FF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00148A" w14:textId="7EE51686" w:rsidR="00972FF8" w:rsidRPr="00FC4027" w:rsidRDefault="00972FF8" w:rsidP="00972FF8">
            <w:pPr>
              <w:spacing w:after="0"/>
              <w:jc w:val="center"/>
              <w:rPr>
                <w:rFonts w:cs="Segoe UI"/>
                <w:color w:val="FF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3720D5B7" w14:textId="77777777" w:rsidR="00972FF8" w:rsidRPr="00FC4027" w:rsidRDefault="00972FF8" w:rsidP="00972FF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57E7E821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B72E0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op.cont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6DE3B7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Continuïtat del servei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C5C92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C2F01B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F81F6DB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7E6BDED4" w14:textId="77777777" w:rsidTr="00C64009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1192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op.cont.1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EE9481" w14:textId="06F11846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Anàlisi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impacte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C400A4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95D02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4C51EFDD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19F61E5D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05A4A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op.cont.2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A4725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Pla de continuïtat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C2786C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92AFC2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46D8E3A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1BE509C0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F7A0B7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op.cont.3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DD588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Proves periòdiques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9A4142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C6515F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02CA5E5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C5A1F57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3D02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op.cont.4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4489D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Mitjans alternatius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68964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5A2333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505033E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73DEAA8F" w14:textId="77777777" w:rsidTr="00DF0378">
        <w:trPr>
          <w:trHeight w:val="160"/>
        </w:trPr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7120D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op.mon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051EC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Monitoratge del sistema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AE09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068C9E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614D7717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5AE4D3C5" w14:textId="77777777" w:rsidTr="0097397C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421DCB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op.mon.1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7DD9AD" w14:textId="3E18F9F2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Detecció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intrusió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148F0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BFB67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6C7D28B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317BD25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9D0C07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lastRenderedPageBreak/>
              <w:t>op.mon.2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E32BC0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Sistema de mètriques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126254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CC2E5" w:themeFill="accent5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531AD7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 + R2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47397A5B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190D665A" w14:textId="77777777" w:rsidTr="0097397C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BFDDE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op.mon.3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AFC56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Vigilància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33CD0A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4DD850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 + R2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470738A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ECCD9D4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1C4FDB" w14:textId="77777777" w:rsidR="00E72E19" w:rsidRPr="00FC4027" w:rsidRDefault="00E72E19" w:rsidP="00DF0378">
            <w:pPr>
              <w:keepNext/>
              <w:spacing w:after="0"/>
              <w:rPr>
                <w:rFonts w:cs="Segoe UI"/>
                <w:b/>
                <w:bCs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6"/>
                <w:lang w:val="ca-ES"/>
              </w:rPr>
              <w:t>mp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05124" w14:textId="77777777" w:rsidR="00E72E19" w:rsidRPr="00FC4027" w:rsidRDefault="00E72E19" w:rsidP="00DF0378">
            <w:pPr>
              <w:keepNext/>
              <w:spacing w:after="0"/>
              <w:rPr>
                <w:rFonts w:cs="Segoe UI"/>
                <w:b/>
                <w:bCs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6"/>
                <w:lang w:val="ca-ES"/>
              </w:rPr>
              <w:t>Mesures de protecció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5779D" w14:textId="77777777" w:rsidR="00E72E19" w:rsidRPr="00FC4027" w:rsidRDefault="00E72E19" w:rsidP="00DF0378">
            <w:pPr>
              <w:keepNext/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EAC251" w14:textId="77777777" w:rsidR="00E72E19" w:rsidRPr="00FC4027" w:rsidRDefault="00E72E19" w:rsidP="00DF0378">
            <w:pPr>
              <w:keepNext/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E2D66C7" w14:textId="77777777" w:rsidR="00E72E19" w:rsidRPr="00FC4027" w:rsidRDefault="00E72E19" w:rsidP="00DF0378">
            <w:pPr>
              <w:keepNext/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3F135D9C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CD657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mp.if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BA830F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les instal·lacions i infraestructures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42C7D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F87006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5CEE5A84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50E63B0B" w14:textId="77777777" w:rsidTr="0097397C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FAF37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mp.if.1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5B65F1" w14:textId="3CC8BE6B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Àrees separades i amb control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accés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628120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0099C5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F17D8D4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3197440D" w14:textId="77777777" w:rsidTr="0097397C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7402EB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mp.if.2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A0B6C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Identificació de les persones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8FEB9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E0C20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533DC4E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1E0F6534" w14:textId="77777777" w:rsidTr="0097397C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1A648B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mp.if.3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8FD65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Condicionament dels locals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1F1AD5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5512A7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DB97021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429BB14E" w14:textId="77777777" w:rsidTr="0097397C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A2CBE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mp.if.4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835F5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Energia elèctrica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EDA982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8CA157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6165A87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32B2E7D5" w14:textId="77777777" w:rsidTr="0097397C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EDC30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mp.if.5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5F6DCE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davant incendis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04739F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D450F0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A31C72E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ED8C183" w14:textId="77777777" w:rsidTr="0097397C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74B21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mp.if.6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E102C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davant inundacions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34981B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BC41C4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4F33BCA4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3AFC2460" w14:textId="77777777" w:rsidTr="0097397C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84819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mp.if.7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6BCD13" w14:textId="0FB7B101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Registre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entrada i sortida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equipament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A74897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9897E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1086AF7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1F10BAF1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C5BE0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mp.per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2DA65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Gestió del personal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53757B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CEBEA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63751E1A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38186903" w14:textId="77777777" w:rsidTr="00DB42FC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E06DD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mp.per.1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E1C29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Caracterització del lloc de treball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308A0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9EBFEF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5361D8C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6E5E7BDC" w14:textId="77777777" w:rsidTr="00025DD4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817A53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mp.per.2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3E7AA6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Deures i obligacions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F40A7E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437BF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4F74D55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1D34097A" w14:textId="77777777" w:rsidTr="00590201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C2A54A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mp.per.3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4BDB93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Conscienciació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33927C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87711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300A7B96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FB7486A" w14:textId="77777777" w:rsidTr="00016D70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5C5AF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mp.per.4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19D6A6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Formació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4C64F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CA1639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0C34EEB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65557D09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61E972" w14:textId="77777777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mp.eq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457336" w14:textId="77777777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dels equips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61AC51" w14:textId="77777777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C8720" w14:textId="77777777" w:rsidR="00E72E19" w:rsidRPr="00FC4027" w:rsidRDefault="00E72E19" w:rsidP="00C00D10">
            <w:pPr>
              <w:keepNext/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5A78BF73" w14:textId="77777777" w:rsidR="00E72E19" w:rsidRPr="00FC4027" w:rsidRDefault="00E72E19" w:rsidP="00C00D10">
            <w:pPr>
              <w:keepNext/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6150E2D4" w14:textId="77777777" w:rsidTr="00016D70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AAAF7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mp.eq.1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194E79" w14:textId="45D4A53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 xml:space="preserve">Lloc de treball </w:t>
            </w:r>
            <w:r w:rsidR="00590201">
              <w:rPr>
                <w:rFonts w:cs="Segoe UI"/>
                <w:color w:val="000000"/>
                <w:sz w:val="18"/>
                <w:szCs w:val="16"/>
                <w:lang w:val="ca-ES"/>
              </w:rPr>
              <w:t>net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E482A7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74FC88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3B08F2A1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5B8EE190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1ABEC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mp.eq.2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59103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Bloqueig de lloc de treball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690D43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2E8FC5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84E3689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1D03C08C" w14:textId="77777777" w:rsidTr="00D8471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70293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mp.eq.3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E98C3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dispositius portàtils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B47857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79661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44E5AF2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3BCFC2BD" w14:textId="77777777" w:rsidTr="001026E2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FE6B0A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mp.eq.4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5D309B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Altres dispositius connectats a la xarxa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1E7936" w14:textId="0AA5790C" w:rsidR="00E72E19" w:rsidRPr="001026E2" w:rsidRDefault="001026E2" w:rsidP="00DF0378">
            <w:pPr>
              <w:spacing w:after="0"/>
              <w:jc w:val="center"/>
              <w:rPr>
                <w:rFonts w:cs="Segoe UI"/>
                <w:color w:val="FF0000"/>
                <w:sz w:val="16"/>
                <w:szCs w:val="14"/>
                <w:lang w:val="ca-ES"/>
              </w:rPr>
            </w:pPr>
            <w:r w:rsidRPr="001026E2">
              <w:rPr>
                <w:rFonts w:cs="Segoe UI"/>
                <w:color w:val="FF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1CCA5D" w14:textId="265C3384" w:rsidR="00E72E19" w:rsidRPr="001026E2" w:rsidRDefault="001026E2" w:rsidP="00DF0378">
            <w:pPr>
              <w:spacing w:after="0"/>
              <w:jc w:val="center"/>
              <w:rPr>
                <w:rFonts w:cs="Segoe UI"/>
                <w:color w:val="FF0000"/>
                <w:sz w:val="16"/>
                <w:szCs w:val="14"/>
                <w:lang w:val="ca-ES"/>
              </w:rPr>
            </w:pPr>
            <w:r w:rsidRPr="001026E2">
              <w:rPr>
                <w:rFonts w:cs="Segoe UI"/>
                <w:color w:val="FF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538BF8AC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442CDD3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EA7D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mp.com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2A0BD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les comunicacions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53967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481FC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2F6E1D6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4009B91" w14:textId="77777777" w:rsidTr="008219CE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DECD87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mp.com.1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7F7E86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Perímetre segur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25A349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F601BC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3BAD5773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FB3BC46" w14:textId="77777777" w:rsidTr="0061661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5CB36A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mp.com.2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5BA3A7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la confidencialitat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215B5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27AB01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44D80E91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7B3D3D2" w14:textId="77777777" w:rsidTr="0061661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4A9CFA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mp.com.3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4EA9A" w14:textId="594E4AC9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la integritat i de l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autenticitat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58F03B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0502EA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 + R2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684DB208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18C2CB3" w14:textId="77777777" w:rsidTr="0061661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D1DCE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mp.com.4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13896A" w14:textId="002EE7FF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Separació de fluxos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informació a la xarxa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8B9400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B9C4CD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[R1 o R2 o R3]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68BFCF9A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76EB3C99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9B9C2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mp.si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C1744F" w14:textId="2A6562CE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dels suports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informació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97B7C3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71B57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D4B904B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EAB3930" w14:textId="77777777" w:rsidTr="00DF065A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80B1FE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mp.si.1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39333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Marcatge de suports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EABEF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6B955" w14:textId="4F00B05B" w:rsidR="00E72E19" w:rsidRPr="00FC4027" w:rsidRDefault="007710E2" w:rsidP="00DF0378">
            <w:pPr>
              <w:spacing w:after="0"/>
              <w:jc w:val="center"/>
              <w:rPr>
                <w:rFonts w:cs="Segoe UI"/>
                <w:color w:val="FF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4C0ACA0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DF065A" w:rsidRPr="00FC4027" w14:paraId="0235586A" w14:textId="77777777" w:rsidTr="00DF065A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BDAFB7" w14:textId="77777777" w:rsidR="00DF065A" w:rsidRPr="00FC4027" w:rsidRDefault="00DF065A" w:rsidP="00DF065A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mp.si.2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0AF20B" w14:textId="77777777" w:rsidR="00DF065A" w:rsidRPr="00FC4027" w:rsidRDefault="00DF065A" w:rsidP="00DF065A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Criptografia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F485CA" w14:textId="3E7B8387" w:rsidR="00DF065A" w:rsidRPr="00FC4027" w:rsidRDefault="00DF065A" w:rsidP="00DF065A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1026E2">
              <w:rPr>
                <w:rFonts w:cs="Segoe UI"/>
                <w:color w:val="FF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D382D" w14:textId="5A96D1E0" w:rsidR="00DF065A" w:rsidRPr="00FC4027" w:rsidRDefault="00DF065A" w:rsidP="00DF065A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1026E2">
              <w:rPr>
                <w:rFonts w:cs="Segoe UI"/>
                <w:color w:val="FF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5820ED1D" w14:textId="77777777" w:rsidR="00DF065A" w:rsidRPr="00FC4027" w:rsidRDefault="00DF065A" w:rsidP="00DF065A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DF065A" w:rsidRPr="00FC4027" w14:paraId="640A97A2" w14:textId="77777777" w:rsidTr="00DF065A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8D9D0B" w14:textId="77777777" w:rsidR="00DF065A" w:rsidRPr="00FC4027" w:rsidRDefault="00DF065A" w:rsidP="00DF065A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lastRenderedPageBreak/>
              <w:t>mp.si.3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CE9439" w14:textId="77777777" w:rsidR="00DF065A" w:rsidRPr="00FC4027" w:rsidRDefault="00DF065A" w:rsidP="00DF065A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Custòdia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194EC2" w14:textId="49CCA226" w:rsidR="00DF065A" w:rsidRPr="00FC4027" w:rsidRDefault="00DF065A" w:rsidP="00DF065A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highlight w:val="yellow"/>
                <w:lang w:val="ca-ES"/>
              </w:rPr>
            </w:pPr>
            <w:r w:rsidRPr="001026E2">
              <w:rPr>
                <w:rFonts w:cs="Segoe UI"/>
                <w:color w:val="FF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EF52A5" w14:textId="13D7C77B" w:rsidR="00DF065A" w:rsidRPr="00FC4027" w:rsidRDefault="00DF065A" w:rsidP="00DF065A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highlight w:val="yellow"/>
                <w:lang w:val="ca-ES"/>
              </w:rPr>
            </w:pPr>
            <w:r w:rsidRPr="001026E2">
              <w:rPr>
                <w:rFonts w:cs="Segoe UI"/>
                <w:color w:val="FF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B4292E8" w14:textId="77777777" w:rsidR="00DF065A" w:rsidRPr="00FC4027" w:rsidRDefault="00DF065A" w:rsidP="00DF065A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DF065A" w:rsidRPr="00FC4027" w14:paraId="5FBC814A" w14:textId="77777777" w:rsidTr="00DF065A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681B64" w14:textId="77777777" w:rsidR="00DF065A" w:rsidRPr="00FC4027" w:rsidRDefault="00DF065A" w:rsidP="00DF065A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mp.si.4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EF7046" w14:textId="77777777" w:rsidR="00DF065A" w:rsidRPr="00FC4027" w:rsidRDefault="00DF065A" w:rsidP="00DF065A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Transport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B2CF99" w14:textId="6FD5CECA" w:rsidR="00DF065A" w:rsidRPr="00FC4027" w:rsidRDefault="00DF065A" w:rsidP="00DF065A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1026E2">
              <w:rPr>
                <w:rFonts w:cs="Segoe UI"/>
                <w:color w:val="FF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D2F3D3" w14:textId="3C4846B1" w:rsidR="00DF065A" w:rsidRPr="00FC4027" w:rsidRDefault="00DF065A" w:rsidP="00DF065A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1026E2">
              <w:rPr>
                <w:rFonts w:cs="Segoe UI"/>
                <w:color w:val="FF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3AE0DE4A" w14:textId="77777777" w:rsidR="00DF065A" w:rsidRPr="00FC4027" w:rsidRDefault="00DF065A" w:rsidP="00DF065A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DF065A" w:rsidRPr="00FC4027" w14:paraId="78A26422" w14:textId="77777777" w:rsidTr="00DF065A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B8EDDD" w14:textId="77777777" w:rsidR="00DF065A" w:rsidRPr="00FC4027" w:rsidRDefault="00DF065A" w:rsidP="00DF065A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mp.si.5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8A2C67" w14:textId="77777777" w:rsidR="00DF065A" w:rsidRPr="00FC4027" w:rsidRDefault="00DF065A" w:rsidP="00DF065A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Esborrat i destrucció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D61B39" w14:textId="3C93FB2A" w:rsidR="00DF065A" w:rsidRPr="00FC4027" w:rsidRDefault="00DF065A" w:rsidP="00DF065A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1026E2">
              <w:rPr>
                <w:rFonts w:cs="Segoe UI"/>
                <w:color w:val="FF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DF2F33" w14:textId="5A6FFDE1" w:rsidR="00DF065A" w:rsidRPr="00FC4027" w:rsidRDefault="00DF065A" w:rsidP="00DF065A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1026E2">
              <w:rPr>
                <w:rFonts w:cs="Segoe UI"/>
                <w:color w:val="FF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6229B09" w14:textId="77777777" w:rsidR="00DF065A" w:rsidRPr="00FC4027" w:rsidRDefault="00DF065A" w:rsidP="00DF065A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2C9EDF0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E8719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mp.sw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59ECBE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les aplicacions informàtiques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DC14C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161BBD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55330EC1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D77E825" w14:textId="77777777" w:rsidTr="00C276E7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B9D246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mp.sw.1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C4A935" w14:textId="34BD5184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Desenvolupament d</w:t>
            </w:r>
            <w:r w:rsidR="00FC4027">
              <w:rPr>
                <w:rFonts w:cs="Segoe UI"/>
                <w:color w:val="000000"/>
                <w:sz w:val="18"/>
                <w:szCs w:val="16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aplicacions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9C5809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E9F576" w14:textId="16B90A9B" w:rsidR="00E72E19" w:rsidRPr="00FC4027" w:rsidRDefault="00EF00D9" w:rsidP="00DF0378">
            <w:pPr>
              <w:spacing w:after="0"/>
              <w:jc w:val="center"/>
              <w:rPr>
                <w:rFonts w:cs="Segoe UI"/>
                <w:color w:val="FF0000"/>
                <w:sz w:val="16"/>
                <w:szCs w:val="14"/>
                <w:lang w:val="ca-ES"/>
              </w:rPr>
            </w:pPr>
            <w:r w:rsidRPr="00EF00D9">
              <w:rPr>
                <w:rFonts w:cs="Segoe UI"/>
                <w:sz w:val="16"/>
                <w:szCs w:val="14"/>
                <w:lang w:val="ca-ES"/>
              </w:rPr>
              <w:t>+ R1 + R2 + R3 + R4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37A7F71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D8108B" w:rsidRPr="00FC4027" w14:paraId="312B83E3" w14:textId="77777777" w:rsidTr="00C276E7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11A1F7" w14:textId="77777777" w:rsidR="00D8108B" w:rsidRPr="00FC4027" w:rsidRDefault="00D8108B" w:rsidP="00D8108B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mp.sw.2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7F685A" w14:textId="77777777" w:rsidR="00D8108B" w:rsidRPr="00FC4027" w:rsidRDefault="00D8108B" w:rsidP="00D8108B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Acceptació i posada en servei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1D34CFD" w14:textId="1AB0C8D3" w:rsidR="00D8108B" w:rsidRPr="00C276E7" w:rsidRDefault="00C276E7" w:rsidP="00D8108B">
            <w:pPr>
              <w:spacing w:after="0"/>
              <w:jc w:val="center"/>
              <w:rPr>
                <w:rFonts w:cs="Segoe UI"/>
                <w:sz w:val="16"/>
                <w:szCs w:val="14"/>
                <w:lang w:val="ca-ES"/>
              </w:rPr>
            </w:pPr>
            <w:r w:rsidRPr="00C276E7">
              <w:rPr>
                <w:rFonts w:cs="Segoe UI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23D6F57" w14:textId="2B3C47B0" w:rsidR="00D8108B" w:rsidRPr="00C276E7" w:rsidRDefault="00C276E7" w:rsidP="00D8108B">
            <w:pPr>
              <w:spacing w:after="0"/>
              <w:jc w:val="center"/>
              <w:rPr>
                <w:rFonts w:cs="Segoe UI"/>
                <w:sz w:val="16"/>
                <w:szCs w:val="14"/>
                <w:lang w:val="ca-ES"/>
              </w:rPr>
            </w:pPr>
            <w:r w:rsidRPr="00C276E7">
              <w:rPr>
                <w:rFonts w:cs="Segoe UI"/>
                <w:sz w:val="16"/>
                <w:szCs w:val="14"/>
                <w:lang w:val="ca-ES"/>
              </w:rPr>
              <w:t>+R1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9E4FF87" w14:textId="77777777" w:rsidR="00D8108B" w:rsidRPr="00FC4027" w:rsidRDefault="00D8108B" w:rsidP="00D8108B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4404B943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6F5B8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mp.info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6D38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la informació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BD8196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21436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E231C63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788BD828" w14:textId="77777777" w:rsidTr="00C276E7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441B2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mp.info.1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D18805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Dades personals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5C092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0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D7CEC5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3B243ED9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34BB9A9E" w14:textId="77777777" w:rsidTr="00C276E7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F061C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mp.info.2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E30041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Qualificació de la informació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8DA0F7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51E63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44BA312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23498B2" w14:textId="77777777" w:rsidTr="00E95270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27784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mp.info.3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3D8C8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Signatura electrònica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446631" w14:textId="777F8AAD" w:rsidR="00E72E19" w:rsidRPr="00FC4027" w:rsidRDefault="004C70FA" w:rsidP="00DF0378">
            <w:pPr>
              <w:spacing w:after="0"/>
              <w:jc w:val="center"/>
              <w:rPr>
                <w:rFonts w:cs="Segoe UI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12F28" w14:textId="16667EB3" w:rsidR="00E72E19" w:rsidRPr="00FC4027" w:rsidRDefault="004C70FA" w:rsidP="00DF0378">
            <w:pPr>
              <w:spacing w:after="0"/>
              <w:jc w:val="center"/>
              <w:rPr>
                <w:rFonts w:cs="Segoe UI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sz w:val="16"/>
                <w:szCs w:val="14"/>
                <w:lang w:val="ca-ES"/>
              </w:rPr>
              <w:t>+ R1 + R2 + R3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64AE4B4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475182D3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D2AD32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mp.info.4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4B2A6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Segells de temps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A6D06B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965D6E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7A8B2684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0D0FCD36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14AFA6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mp.info.5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A3225C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Neteja de documents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69FFF6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8D405C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4EAC18C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78488794" w14:textId="77777777" w:rsidTr="00C276E7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4050AF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mp.info.6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6408A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Còpies de seguretat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AD3959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DF222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+ R1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ABEE449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65FEBF03" w14:textId="77777777" w:rsidTr="00DF0378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86286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9107F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dels serveis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8AB57F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61AF6A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 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18934D07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D68864B" w14:textId="77777777" w:rsidTr="00907843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F2BC2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mp.s.1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289A0E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del correu electrònic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AAD0FF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208C2C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6EAE3D09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04CE0" w:rsidRPr="00FC4027" w14:paraId="4FD5E3D4" w14:textId="77777777" w:rsidTr="00EF059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F4C72F" w14:textId="77777777" w:rsidR="00804CE0" w:rsidRPr="00FC4027" w:rsidRDefault="00804CE0" w:rsidP="00804CE0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mp.s.2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8A2B0B" w14:textId="77777777" w:rsidR="00804CE0" w:rsidRPr="00FC4027" w:rsidRDefault="00804CE0" w:rsidP="00804CE0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serveis i aplicacions web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9A21E17" w14:textId="3B4CF198" w:rsidR="00804CE0" w:rsidRPr="00EF059F" w:rsidRDefault="00EF059F" w:rsidP="00804CE0">
            <w:pPr>
              <w:spacing w:after="0"/>
              <w:jc w:val="center"/>
              <w:rPr>
                <w:rFonts w:cs="Segoe UI"/>
                <w:sz w:val="16"/>
                <w:szCs w:val="14"/>
                <w:lang w:val="ca-ES"/>
              </w:rPr>
            </w:pPr>
            <w:r w:rsidRPr="00EF059F">
              <w:rPr>
                <w:rFonts w:cs="Segoe UI"/>
                <w:sz w:val="16"/>
                <w:szCs w:val="14"/>
                <w:lang w:val="ca-ES"/>
              </w:rPr>
              <w:t>+ [R1 o R2]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C00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7B690AB4" w14:textId="748488F9" w:rsidR="00804CE0" w:rsidRPr="00EF059F" w:rsidRDefault="00EF059F" w:rsidP="00804CE0">
            <w:pPr>
              <w:spacing w:after="0"/>
              <w:jc w:val="center"/>
              <w:rPr>
                <w:rFonts w:cs="Segoe UI"/>
                <w:sz w:val="16"/>
                <w:szCs w:val="14"/>
                <w:lang w:val="ca-ES"/>
              </w:rPr>
            </w:pPr>
            <w:r w:rsidRPr="00EF059F">
              <w:rPr>
                <w:rFonts w:cs="Segoe UI"/>
                <w:sz w:val="16"/>
                <w:szCs w:val="14"/>
                <w:lang w:val="ca-ES"/>
              </w:rPr>
              <w:t>+ [R1 o R2]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07CC9DFF" w14:textId="77777777" w:rsidR="00804CE0" w:rsidRPr="00FC4027" w:rsidRDefault="00804CE0" w:rsidP="00804CE0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22C73692" w14:textId="77777777" w:rsidTr="00EF059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20B97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mp.s.3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D375F4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de la navegació web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60B9CE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FFFF0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C4D519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4E3001F0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2E19" w:rsidRPr="00FC4027" w14:paraId="338CC88A" w14:textId="77777777" w:rsidTr="00EF059F">
        <w:tc>
          <w:tcPr>
            <w:tcW w:w="972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854579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mp.s.4</w:t>
            </w:r>
          </w:p>
        </w:tc>
        <w:tc>
          <w:tcPr>
            <w:tcW w:w="414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C702E8" w14:textId="77777777" w:rsidR="00E72E19" w:rsidRPr="00FC4027" w:rsidRDefault="00E72E19" w:rsidP="00DF0378">
            <w:pPr>
              <w:spacing w:after="0"/>
              <w:rPr>
                <w:rFonts w:cs="Segoe UI"/>
                <w:color w:val="000000"/>
                <w:sz w:val="18"/>
                <w:szCs w:val="16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6"/>
                <w:lang w:val="ca-ES"/>
              </w:rPr>
              <w:t>Protecció enfront de denegació de servei</w:t>
            </w:r>
          </w:p>
        </w:tc>
        <w:tc>
          <w:tcPr>
            <w:tcW w:w="2260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C750DA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n.a.</w:t>
            </w:r>
          </w:p>
        </w:tc>
        <w:tc>
          <w:tcPr>
            <w:tcW w:w="2268" w:type="dxa"/>
            <w:tcBorders>
              <w:top w:val="single" w:sz="6" w:space="0" w:color="A0B0C0"/>
              <w:left w:val="single" w:sz="6" w:space="0" w:color="A0B0C0"/>
              <w:bottom w:val="single" w:sz="6" w:space="0" w:color="A0B0C0"/>
              <w:right w:val="single" w:sz="6" w:space="0" w:color="A0B0C0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759B7B" w14:textId="77777777" w:rsidR="00E72E19" w:rsidRPr="00FC4027" w:rsidRDefault="00E72E19" w:rsidP="00DF0378">
            <w:pPr>
              <w:spacing w:after="0"/>
              <w:jc w:val="center"/>
              <w:rPr>
                <w:rFonts w:cs="Segoe UI"/>
                <w:color w:val="000000"/>
                <w:sz w:val="16"/>
                <w:szCs w:val="14"/>
                <w:lang w:val="ca-ES"/>
              </w:rPr>
            </w:pPr>
            <w:r w:rsidRPr="00FC4027">
              <w:rPr>
                <w:rFonts w:cs="Segoe UI"/>
                <w:color w:val="000000"/>
                <w:sz w:val="16"/>
                <w:szCs w:val="14"/>
                <w:lang w:val="ca-ES"/>
              </w:rPr>
              <w:t>aplica</w:t>
            </w:r>
          </w:p>
        </w:tc>
        <w:tc>
          <w:tcPr>
            <w:tcW w:w="20" w:type="dxa"/>
            <w:shd w:val="clear" w:color="auto" w:fill="auto"/>
            <w:vAlign w:val="center"/>
            <w:hideMark/>
          </w:tcPr>
          <w:p w14:paraId="22DA80D2" w14:textId="77777777" w:rsidR="00E72E19" w:rsidRPr="00FC4027" w:rsidRDefault="00E72E19" w:rsidP="00DF0378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bookmarkEnd w:id="5"/>
    </w:tbl>
    <w:p w14:paraId="3AF61E37" w14:textId="77777777" w:rsidR="00E72E19" w:rsidRPr="00FC4027" w:rsidRDefault="00E72E19" w:rsidP="00E72E19">
      <w:pPr>
        <w:spacing w:after="0"/>
        <w:jc w:val="both"/>
        <w:rPr>
          <w:rFonts w:ascii="Times New Roman" w:hAnsi="Times New Roman"/>
          <w:sz w:val="24"/>
          <w:szCs w:val="24"/>
          <w:lang w:val="ca-ES"/>
        </w:rPr>
      </w:pPr>
    </w:p>
    <w:p w14:paraId="27F17113" w14:textId="661C0FB5" w:rsidR="00734C67" w:rsidRPr="00FC4027" w:rsidRDefault="007C6F77" w:rsidP="00B65777">
      <w:pPr>
        <w:pStyle w:val="Ttol2"/>
        <w:jc w:val="both"/>
        <w:rPr>
          <w:lang w:val="ca-ES"/>
        </w:rPr>
      </w:pPr>
      <w:bookmarkStart w:id="7" w:name="_Toc198883917"/>
      <w:r w:rsidRPr="00FC4027">
        <w:rPr>
          <w:lang w:val="ca-ES"/>
        </w:rPr>
        <w:t>Consideracions pel que fa al compliment dels requisits de l</w:t>
      </w:r>
      <w:r w:rsidR="00FC4027">
        <w:rPr>
          <w:lang w:val="ca-ES"/>
        </w:rPr>
        <w:t>’</w:t>
      </w:r>
      <w:r w:rsidRPr="00FC4027">
        <w:rPr>
          <w:lang w:val="ca-ES"/>
        </w:rPr>
        <w:t>ENS</w:t>
      </w:r>
      <w:bookmarkEnd w:id="7"/>
    </w:p>
    <w:p w14:paraId="5B61C883" w14:textId="473C6E69" w:rsidR="0038593E" w:rsidRPr="00FC4027" w:rsidRDefault="0038593E" w:rsidP="00B54361">
      <w:pPr>
        <w:rPr>
          <w:lang w:val="ca-ES"/>
        </w:rPr>
      </w:pPr>
      <w:r w:rsidRPr="00FC4027">
        <w:rPr>
          <w:lang w:val="ca-ES"/>
        </w:rPr>
        <w:t>A continuació, s</w:t>
      </w:r>
      <w:r w:rsidR="00FC4027">
        <w:rPr>
          <w:lang w:val="ca-ES"/>
        </w:rPr>
        <w:t>’</w:t>
      </w:r>
      <w:r w:rsidRPr="00FC4027">
        <w:rPr>
          <w:lang w:val="ca-ES"/>
        </w:rPr>
        <w:t>identifiquen de forma resumida aquells aspectes relacionats amb la implementació de les mesures tècniques i organitzatives requerides per l</w:t>
      </w:r>
      <w:r w:rsidR="00FC4027">
        <w:rPr>
          <w:lang w:val="ca-ES"/>
        </w:rPr>
        <w:t>’</w:t>
      </w:r>
      <w:r w:rsidRPr="00FC4027">
        <w:rPr>
          <w:lang w:val="ca-ES"/>
        </w:rPr>
        <w:t>ENS, identificant deficiències i oportunitats de millora que requereixen accions per cobrir els requisits establerts.</w:t>
      </w:r>
    </w:p>
    <w:p w14:paraId="1A3145AF" w14:textId="7F3A00D9" w:rsidR="00292F2D" w:rsidRPr="00FC4027" w:rsidRDefault="005D762A" w:rsidP="00B54361">
      <w:pPr>
        <w:rPr>
          <w:lang w:val="ca-ES"/>
        </w:rPr>
      </w:pPr>
      <w:r w:rsidRPr="00FC4027">
        <w:rPr>
          <w:lang w:val="ca-ES"/>
        </w:rPr>
        <w:lastRenderedPageBreak/>
        <w:t>El detall es pot trobar a l</w:t>
      </w:r>
      <w:r w:rsidR="00FC4027">
        <w:rPr>
          <w:lang w:val="ca-ES"/>
        </w:rPr>
        <w:t>’</w:t>
      </w:r>
      <w:r w:rsidRPr="00FC4027">
        <w:rPr>
          <w:lang w:val="ca-ES"/>
        </w:rPr>
        <w:t>annex de MESURES DE COMPLIMENT ENS-</w:t>
      </w:r>
      <w:r w:rsidR="00FC4027">
        <w:rPr>
          <w:lang w:val="ca-ES"/>
        </w:rPr>
        <w:t>OPTIMPEOPLE</w:t>
      </w:r>
      <w:r w:rsidR="00BE5516" w:rsidRPr="00FC4027">
        <w:rPr>
          <w:rStyle w:val="Refernciadenotaapeudepgina"/>
          <w:lang w:val="ca-ES"/>
        </w:rPr>
        <w:footnoteReference w:id="3"/>
      </w:r>
      <w:r w:rsidR="00EF773D" w:rsidRPr="00FC4027">
        <w:rPr>
          <w:lang w:val="ca-ES"/>
        </w:rPr>
        <w:t>, que s</w:t>
      </w:r>
      <w:r w:rsidR="00FC4027">
        <w:rPr>
          <w:lang w:val="ca-ES"/>
        </w:rPr>
        <w:t>’</w:t>
      </w:r>
      <w:r w:rsidR="00EF773D" w:rsidRPr="00FC4027">
        <w:rPr>
          <w:lang w:val="ca-ES"/>
        </w:rPr>
        <w:t>adjunta amb aquest informe.</w:t>
      </w:r>
    </w:p>
    <w:p w14:paraId="1E524806" w14:textId="6328293B" w:rsidR="002207E3" w:rsidRPr="00FC4027" w:rsidRDefault="00A91060" w:rsidP="00F819DB">
      <w:pPr>
        <w:spacing w:after="360"/>
        <w:rPr>
          <w:color w:val="000000"/>
          <w:lang w:val="ca-ES"/>
        </w:rPr>
      </w:pPr>
      <w:r w:rsidRPr="00FC4027">
        <w:rPr>
          <w:lang w:val="ca-ES"/>
        </w:rPr>
        <w:t xml:space="preserve">Cal destacar que en aquest apartat no es valoren aquells requisits que es </w:t>
      </w:r>
      <w:r w:rsidR="00FC4027" w:rsidRPr="00FC4027">
        <w:rPr>
          <w:lang w:val="ca-ES"/>
        </w:rPr>
        <w:t>dona</w:t>
      </w:r>
      <w:r w:rsidRPr="00FC4027">
        <w:rPr>
          <w:lang w:val="ca-ES"/>
        </w:rPr>
        <w:t xml:space="preserve"> per descomptat que no es compleixen ja que </w:t>
      </w:r>
      <w:r w:rsidR="00AB524E" w:rsidRPr="00FC4027">
        <w:rPr>
          <w:color w:val="000000"/>
          <w:lang w:val="ca-ES"/>
        </w:rPr>
        <w:t>típicament es preparen com a part del procés d</w:t>
      </w:r>
      <w:r w:rsidR="00FC4027">
        <w:rPr>
          <w:color w:val="000000"/>
          <w:lang w:val="ca-ES"/>
        </w:rPr>
        <w:t>’</w:t>
      </w:r>
      <w:r w:rsidR="00AB524E" w:rsidRPr="00FC4027">
        <w:rPr>
          <w:color w:val="000000"/>
          <w:lang w:val="ca-ES"/>
        </w:rPr>
        <w:t>implantació. No s'espera que estiguin implementades ja que són requisits formals molt específics de l'ENS.</w:t>
      </w:r>
    </w:p>
    <w:tbl>
      <w:tblPr>
        <w:tblW w:w="9234" w:type="dxa"/>
        <w:tblInd w:w="-1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  <w:gridCol w:w="2717"/>
        <w:gridCol w:w="5525"/>
        <w:gridCol w:w="20"/>
      </w:tblGrid>
      <w:tr w:rsidR="008E49FC" w:rsidRPr="00FC4027" w14:paraId="3730BD68" w14:textId="77777777" w:rsidTr="00E1558C">
        <w:trPr>
          <w:tblHeader/>
        </w:trPr>
        <w:tc>
          <w:tcPr>
            <w:tcW w:w="3689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4B083" w:themeFill="accent2" w:themeFillTint="99"/>
            <w:vAlign w:val="center"/>
            <w:hideMark/>
          </w:tcPr>
          <w:p w14:paraId="2C0FADBF" w14:textId="013240C3" w:rsidR="008E49FC" w:rsidRPr="00FC4027" w:rsidRDefault="00E746F8" w:rsidP="00E746F8">
            <w:pPr>
              <w:spacing w:after="0"/>
              <w:jc w:val="center"/>
              <w:rPr>
                <w:rFonts w:cs="Segoe UI"/>
                <w:b/>
                <w:bCs/>
                <w:color w:val="333333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b/>
                <w:bCs/>
                <w:color w:val="333333"/>
                <w:sz w:val="18"/>
                <w:szCs w:val="18"/>
                <w:lang w:val="ca-ES"/>
              </w:rPr>
              <w:t>Mesures de seguretat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4B083" w:themeFill="accent2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894EC7" w14:textId="3E294C86" w:rsidR="008E49FC" w:rsidRPr="00FC4027" w:rsidRDefault="00E746F8" w:rsidP="006A698D">
            <w:pPr>
              <w:spacing w:after="0"/>
              <w:jc w:val="center"/>
              <w:rPr>
                <w:rFonts w:cs="Segoe UI"/>
                <w:b/>
                <w:bCs/>
                <w:color w:val="333333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b/>
                <w:bCs/>
                <w:color w:val="333333"/>
                <w:sz w:val="18"/>
                <w:szCs w:val="18"/>
                <w:lang w:val="ca-ES"/>
              </w:rPr>
              <w:t>Troballes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3DF9E771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746F8" w:rsidRPr="00FC4027" w14:paraId="3D2FAC49" w14:textId="77777777" w:rsidTr="0024010A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54AB50" w14:textId="77777777" w:rsidR="00E746F8" w:rsidRPr="00FC4027" w:rsidRDefault="00E746F8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8"/>
                <w:lang w:val="ca-ES"/>
              </w:rPr>
              <w:t>org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A3E5BA" w14:textId="4352A5A2" w:rsidR="00E746F8" w:rsidRPr="00FC4027" w:rsidRDefault="00E746F8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8"/>
                <w:lang w:val="ca-ES"/>
              </w:rPr>
              <w:t>Marc organitzatiu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78E9D224" w14:textId="77777777" w:rsidR="00E746F8" w:rsidRPr="00FC4027" w:rsidRDefault="00E746F8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6175E301" w14:textId="77777777" w:rsidTr="0014720E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F13413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org.1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67A8A7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Política de seguretat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F654A3C" w14:textId="59F88424" w:rsidR="00FC4027" w:rsidRDefault="00FC4027" w:rsidP="0014720E">
            <w:pPr>
              <w:spacing w:after="0"/>
              <w:rPr>
                <w:rFonts w:cs="Segoe UI"/>
                <w:sz w:val="18"/>
                <w:szCs w:val="18"/>
                <w:lang w:val="ca-ES"/>
              </w:rPr>
            </w:pPr>
            <w:r>
              <w:rPr>
                <w:rFonts w:cs="Segoe UI"/>
                <w:sz w:val="18"/>
                <w:szCs w:val="18"/>
                <w:lang w:val="ca-ES"/>
              </w:rPr>
              <w:t>Document a elaborar durant el procés d’implantació</w:t>
            </w:r>
          </w:p>
          <w:p w14:paraId="1697B556" w14:textId="3163DEC0" w:rsidR="007F4CD1" w:rsidRPr="00FC4027" w:rsidRDefault="0014720E" w:rsidP="0014720E">
            <w:pPr>
              <w:spacing w:after="0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Pel que fa als rols o funcions de seguretat:</w:t>
            </w:r>
          </w:p>
          <w:p w14:paraId="02CCAB0A" w14:textId="17F7ED42" w:rsidR="0014720E" w:rsidRPr="00FC4027" w:rsidRDefault="00FC4027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sz w:val="18"/>
                <w:szCs w:val="18"/>
                <w:lang w:val="ca-ES"/>
              </w:rPr>
            </w:pPr>
            <w:r>
              <w:rPr>
                <w:rFonts w:cs="Segoe UI"/>
                <w:sz w:val="18"/>
                <w:szCs w:val="18"/>
                <w:lang w:val="ca-ES"/>
              </w:rPr>
              <w:t>Caldria elaborar</w:t>
            </w:r>
            <w:r w:rsidR="0014720E" w:rsidRPr="00FC4027">
              <w:rPr>
                <w:rFonts w:cs="Segoe UI"/>
                <w:sz w:val="18"/>
                <w:szCs w:val="18"/>
                <w:lang w:val="ca-ES"/>
              </w:rPr>
              <w:t xml:space="preserve"> les descripcions de lloc de treball en particular </w:t>
            </w:r>
            <w:r>
              <w:rPr>
                <w:rFonts w:cs="Segoe UI"/>
                <w:sz w:val="18"/>
                <w:szCs w:val="18"/>
                <w:lang w:val="ca-ES"/>
              </w:rPr>
              <w:t xml:space="preserve">de </w:t>
            </w:r>
            <w:r w:rsidR="0014720E" w:rsidRPr="00FC4027">
              <w:rPr>
                <w:rFonts w:cs="Segoe UI"/>
                <w:sz w:val="18"/>
                <w:szCs w:val="18"/>
                <w:lang w:val="ca-ES"/>
              </w:rPr>
              <w:t>les responsabilitats quant a seguretat de la informació.</w:t>
            </w:r>
          </w:p>
          <w:p w14:paraId="00CA430D" w14:textId="19968BD9" w:rsidR="0014720E" w:rsidRPr="00FC4027" w:rsidRDefault="0014720E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No s</w:t>
            </w:r>
            <w:r w:rsidR="00FC4027">
              <w:rPr>
                <w:rFonts w:cs="Segoe UI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sz w:val="18"/>
                <w:szCs w:val="18"/>
                <w:lang w:val="ca-ES"/>
              </w:rPr>
              <w:t>ha definit el lloc de Responsable de Seguretat de la Informació</w:t>
            </w:r>
          </w:p>
          <w:p w14:paraId="6A7B07D7" w14:textId="26315F60" w:rsidR="0014720E" w:rsidRPr="00FC4027" w:rsidRDefault="007F4CD1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Caldria documentar formalment les funcions dels rols de:</w:t>
            </w:r>
          </w:p>
          <w:p w14:paraId="0CE8A3D6" w14:textId="7F9F87A7" w:rsidR="0014720E" w:rsidRPr="00FC4027" w:rsidRDefault="0014720E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responsable de la Informació</w:t>
            </w:r>
          </w:p>
          <w:p w14:paraId="53E1FC38" w14:textId="50D84AFF" w:rsidR="0014720E" w:rsidRPr="00FC4027" w:rsidRDefault="0014720E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responsable del servei</w:t>
            </w:r>
          </w:p>
          <w:p w14:paraId="1F95C205" w14:textId="0A41C46E" w:rsidR="0014720E" w:rsidRPr="00FC4027" w:rsidRDefault="0014720E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 xml:space="preserve">responsable de seguretat de la informació </w:t>
            </w:r>
          </w:p>
          <w:p w14:paraId="4F40ECD8" w14:textId="399569FE" w:rsidR="0014720E" w:rsidRPr="00FC4027" w:rsidRDefault="0014720E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responsable del sistema</w:t>
            </w:r>
          </w:p>
          <w:p w14:paraId="08CAE8B3" w14:textId="3057A3C4" w:rsidR="0014720E" w:rsidRPr="00FC4027" w:rsidRDefault="0014720E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responsable de protecció de dades</w:t>
            </w:r>
          </w:p>
          <w:p w14:paraId="01F82E7B" w14:textId="617C1627" w:rsidR="008E49FC" w:rsidRPr="00FC4027" w:rsidRDefault="0014720E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S</w:t>
            </w:r>
            <w:r w:rsidR="00FC4027">
              <w:rPr>
                <w:rFonts w:cs="Segoe UI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sz w:val="18"/>
                <w:szCs w:val="18"/>
                <w:lang w:val="ca-ES"/>
              </w:rPr>
              <w:t>haurien de formalitzar els nomenaments, per exemple, en el Comitè de Seguretat</w:t>
            </w:r>
            <w:r w:rsidR="00FC4027">
              <w:rPr>
                <w:rFonts w:cs="Segoe UI"/>
                <w:sz w:val="18"/>
                <w:szCs w:val="18"/>
                <w:lang w:val="ca-ES"/>
              </w:rPr>
              <w:t xml:space="preserve"> de la Informació</w:t>
            </w:r>
          </w:p>
          <w:p w14:paraId="0BBDC9CA" w14:textId="45CE7182" w:rsidR="00EE1518" w:rsidRPr="00FC4027" w:rsidRDefault="00EE1518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S</w:t>
            </w:r>
            <w:r w:rsidR="00FC4027">
              <w:rPr>
                <w:rFonts w:cs="Segoe UI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sz w:val="18"/>
                <w:szCs w:val="18"/>
                <w:lang w:val="ca-ES"/>
              </w:rPr>
              <w:t>haurà de constituir el Comitè de Seguretat de la Informació i formalitzar els nomenaments. Implica documentar formalment la composició, funcions, i periodicitat de reunions del Comitè.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28D07DC6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D678DAB" w14:textId="77777777" w:rsidTr="0014720E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92818C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org.2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8085B7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Normativa de seguretat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2969D9D" w14:textId="5A734494" w:rsidR="008E49FC" w:rsidRPr="00FC4027" w:rsidRDefault="00FC4027" w:rsidP="0014720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Caldria elaborar una normativa de seguretat de la informació com a part del procés d’implantació</w:t>
            </w:r>
            <w:r w:rsidR="00E0239C"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1E841D5F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770B93BB" w14:textId="77777777" w:rsidTr="0014720E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2AFE4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org.3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127E58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Procediments de seguretat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285B881" w14:textId="7E59BF6B" w:rsidR="008E49FC" w:rsidRPr="00FC4027" w:rsidRDefault="00FC4027" w:rsidP="0014720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Caldria documentar el</w:t>
            </w:r>
            <w:r w:rsidR="00CA3AAE"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procediments de treball 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A36E569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0627BF2" w14:textId="77777777" w:rsidTr="0014720E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2F5BAE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org.4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DCE7AC" w14:textId="4965FE0E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Procés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autorització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EB07392" w14:textId="1B940B7E" w:rsidR="008E49FC" w:rsidRPr="00FC4027" w:rsidRDefault="00D86595" w:rsidP="0014720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Si bé com a procediment formal típicament es prepara com a part del procés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implantació, existeixen diversos requisits que 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hauran de cobrir en altres mesures referenciades: seguretat física, gestió de canvis, normativa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usuaris, gestió de proveïdors....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A0A18B5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E1558C" w:rsidRPr="00FC4027" w14:paraId="4BB3515E" w14:textId="77777777" w:rsidTr="0072162B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39C27E" w14:textId="77777777" w:rsidR="00E1558C" w:rsidRPr="00FC4027" w:rsidRDefault="00E1558C" w:rsidP="006A698D">
            <w:pPr>
              <w:keepNext/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8"/>
                <w:lang w:val="ca-ES"/>
              </w:rPr>
              <w:lastRenderedPageBreak/>
              <w:t>op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B12263" w14:textId="47ECF0C2" w:rsidR="00E1558C" w:rsidRPr="00FC4027" w:rsidRDefault="00E1558C" w:rsidP="006A698D">
            <w:pPr>
              <w:keepNext/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b/>
                <w:bCs/>
                <w:color w:val="000000"/>
                <w:sz w:val="18"/>
                <w:szCs w:val="18"/>
                <w:lang w:val="ca-ES"/>
              </w:rPr>
              <w:t>Marc operatiu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272DDC9" w14:textId="77777777" w:rsidR="00E1558C" w:rsidRPr="00FC4027" w:rsidRDefault="00E1558C" w:rsidP="006A698D">
            <w:pPr>
              <w:keepNext/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F819DB" w:rsidRPr="00FC4027" w14:paraId="42EA96B4" w14:textId="77777777" w:rsidTr="00A1069C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456BD3" w14:textId="77777777" w:rsidR="00F819DB" w:rsidRPr="00FC4027" w:rsidRDefault="00F819DB" w:rsidP="006A698D">
            <w:pPr>
              <w:keepNext/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op.pl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2A3EDF" w14:textId="3387B515" w:rsidR="00F819DB" w:rsidRPr="00FC4027" w:rsidRDefault="00F819DB" w:rsidP="006A698D">
            <w:pPr>
              <w:keepNext/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Planificació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0E5974F" w14:textId="77777777" w:rsidR="00F819DB" w:rsidRPr="00FC4027" w:rsidRDefault="00F819DB" w:rsidP="006A698D">
            <w:pPr>
              <w:keepNext/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5FE09FBC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44B89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op.pl.1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F29FF0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Anàlisi de riscos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44BE4" w14:textId="2AB6E87E" w:rsidR="008E49FC" w:rsidRPr="00FC4027" w:rsidRDefault="00F93BE2" w:rsidP="001C448B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No es disposa de cap anàlisi de riscos, ni que sigui semiformal, que inclogui:</w:t>
            </w:r>
          </w:p>
          <w:p w14:paraId="2A3B9B22" w14:textId="529DF828" w:rsidR="00F93BE2" w:rsidRPr="00FC4027" w:rsidRDefault="00F93BE2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Identificació i valoració d</w:t>
            </w:r>
            <w:r w:rsidR="00FC4027">
              <w:rPr>
                <w:rFonts w:cs="Segoe UI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sz w:val="18"/>
                <w:szCs w:val="18"/>
                <w:lang w:val="ca-ES"/>
              </w:rPr>
              <w:t>actius</w:t>
            </w:r>
          </w:p>
          <w:p w14:paraId="1D30A549" w14:textId="440EF394" w:rsidR="00D738A0" w:rsidRPr="00FC4027" w:rsidRDefault="00D738A0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Valoració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impacte de les amenaces més probables</w:t>
            </w:r>
          </w:p>
          <w:p w14:paraId="34327966" w14:textId="7113D614" w:rsidR="00D738A0" w:rsidRPr="00FC4027" w:rsidRDefault="00045C74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Valoració de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efectivitat de les salvaguardes</w:t>
            </w:r>
          </w:p>
          <w:p w14:paraId="7E08ADEC" w14:textId="77777777" w:rsidR="00045C74" w:rsidRDefault="00045C74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Càlcul del risc residual</w:t>
            </w:r>
          </w:p>
          <w:p w14:paraId="47EE7382" w14:textId="47CB8390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S’haurà d’elaborar com a part del procés d’implantació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14496CD3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1B6D1DC5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5CDB45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op.pl.2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54B617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Arquitectura de Seguretat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E0910D" w14:textId="1413E273" w:rsidR="008E49FC" w:rsidRDefault="00FC4027" w:rsidP="001C448B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S’haurà de disposar de documentació/diagrames de les solucions</w:t>
            </w:r>
            <w:r w:rsidR="005851FF"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.</w:t>
            </w:r>
          </w:p>
          <w:p w14:paraId="617E508A" w14:textId="77777777" w:rsidR="00FC4027" w:rsidRDefault="00FC4027" w:rsidP="001C448B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Actualment formen part de la documentació que es lliura amb cada projecte.</w:t>
            </w:r>
          </w:p>
          <w:p w14:paraId="5CDA69E5" w14:textId="00C7BC70" w:rsidR="00FC4027" w:rsidRPr="00FC4027" w:rsidRDefault="00FC4027" w:rsidP="001C448B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També caldrà implementar els requisits mínims d’un sistema de gestió de la seguretat de la informació.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79ED3091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6A4F1714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1BC20B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op.pl.3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EFF1AA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Adquisició de nous components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D7AD37" w14:textId="6DC79098" w:rsidR="008E49FC" w:rsidRPr="00FC4027" w:rsidRDefault="00FC4027" w:rsidP="001C448B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S’haurà de preparar un procediment bàsic d’adquisició de serveis i components IT que tingui</w:t>
            </w:r>
            <w:r w:rsidR="00D526F1"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en compte els aspectes relacionats amb la seguretat de la informació tal com:</w:t>
            </w:r>
          </w:p>
          <w:p w14:paraId="787674F8" w14:textId="77777777" w:rsidR="003F3679" w:rsidRPr="00FC4027" w:rsidRDefault="003F3679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Avaluació de riscos</w:t>
            </w:r>
          </w:p>
          <w:p w14:paraId="04768767" w14:textId="77777777" w:rsidR="00FF63E8" w:rsidRPr="00FC4027" w:rsidRDefault="00FF63E8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Possible impacte</w:t>
            </w:r>
          </w:p>
          <w:p w14:paraId="0F34F7FC" w14:textId="67F4AF5B" w:rsidR="00FF63E8" w:rsidRPr="00FC4027" w:rsidRDefault="00FF63E8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Adequació a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arquitectura existent</w:t>
            </w:r>
          </w:p>
          <w:p w14:paraId="11CB4A01" w14:textId="77777777" w:rsidR="00B86568" w:rsidRPr="00FC4027" w:rsidRDefault="00B86568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Necessitats de formació i tècniques.</w:t>
            </w:r>
          </w:p>
          <w:p w14:paraId="4B170683" w14:textId="39A603C9" w:rsidR="00B86568" w:rsidRPr="00FC4027" w:rsidRDefault="00B86568" w:rsidP="00B86568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 aquest cas es considera que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impacte és baix atès que les compres de components són molt ocasionals.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34F3068D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141335F2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353B85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op.pl.4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3954AD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Dimensionament/gestió de la capacitat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75D77B" w14:textId="4380B191" w:rsidR="00FC4027" w:rsidRDefault="00FC4027" w:rsidP="00A25642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Serveis en modalitat de pagament per us, </w:t>
            </w:r>
          </w:p>
          <w:p w14:paraId="51D65413" w14:textId="70DBA286" w:rsidR="00FC4027" w:rsidRDefault="00FC4027" w:rsidP="00A25642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Caldrà documentar el procés i tenir evidencies de l'estudi de capacitat quer es fa abans d'implementar noves solucions.</w:t>
            </w:r>
          </w:p>
          <w:p w14:paraId="42725853" w14:textId="0B40D41D" w:rsidR="00A25642" w:rsidRPr="00FC4027" w:rsidRDefault="00FC4027" w:rsidP="00A25642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També caldrà documentar els mecanismes per a portar el control de l’ús que se’n fa,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per exemple de control de llindars (alertes).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72146929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74E53106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0935B1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op.pl.5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5DAAA8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Components certificats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6197C" w14:textId="77777777" w:rsidR="008E49FC" w:rsidRDefault="000E444D" w:rsidP="001C448B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Seria part del procés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implantació verificar la inclusió en el catàleg dels components de seguretat o documentar les verificacions realitzades com a mesura compensatòria.</w:t>
            </w:r>
          </w:p>
          <w:p w14:paraId="7068C353" w14:textId="0218C309" w:rsidR="00FC4027" w:rsidRPr="00FC4027" w:rsidRDefault="00FC4027" w:rsidP="001C448B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Tanmateix, els serveis de Google Cloud i Microsoft Azure en general disposen de certificació ENS de categoria ALTA.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D6D4B0E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F819DB" w:rsidRPr="00FC4027" w14:paraId="632F2546" w14:textId="77777777" w:rsidTr="00460A7C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96A453" w14:textId="77777777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op.acc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715A89" w14:textId="2B569DD6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Control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accés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2418B6F2" w14:textId="77777777" w:rsidR="00F819DB" w:rsidRPr="00FC4027" w:rsidRDefault="00F819DB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56F07FC1" w14:textId="77777777" w:rsidTr="00537CA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5D396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op.acc.1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82DD36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Identificació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708BDBA" w14:textId="5EA2AD95" w:rsidR="00FC4027" w:rsidRDefault="00FC4027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Tots els sistemes tenen un control d’accés implementat.</w:t>
            </w:r>
          </w:p>
          <w:p w14:paraId="01D26492" w14:textId="58C48C87" w:rsidR="00FC4027" w:rsidRDefault="00FC4027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Caldrà assegurar que tots els usuaris amb accés a les plataformes tecnològiques tenen un compte d’usuari únic, evitant entrar a fer tasques de configuració amb un compte d’usuari genèric d’administració.</w:t>
            </w:r>
          </w:p>
          <w:p w14:paraId="7AA6E647" w14:textId="0727180D" w:rsidR="008E49FC" w:rsidRPr="00FC4027" w:rsidRDefault="00DA0876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lastRenderedPageBreak/>
              <w:t>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hauria de documentar el procés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alta i baixa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usuaris mitjançant un procediment formal.</w:t>
            </w:r>
          </w:p>
          <w:p w14:paraId="1B6D318B" w14:textId="51EBC2D0" w:rsidR="00E41206" w:rsidRPr="00FC4027" w:rsidRDefault="00E41206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També es recomana establir algun registre, per exemple, mitjançant una eina de ticketing, per mantenir la traçabilitat de les peticions i tasques realitzades.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264F9AC0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9C72B1A" w14:textId="77777777" w:rsidTr="00537CA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61FE4E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op.acc.2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5E574" w14:textId="79AD909E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Requisits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accés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D207B4A" w14:textId="4F327947" w:rsidR="008E49FC" w:rsidRPr="00FC4027" w:rsidRDefault="00B33017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haurà de documentar en el procés de gestió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accessos els responsables dels diferents actius que han de determinar la política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accés i realitzar les autoritzacions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accés necessàries.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18D6E25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1989CA01" w14:textId="77777777" w:rsidTr="00537CA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CD5DFC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op.acc.3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9B7435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Segregació de funcions i tasques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BC60DBD" w14:textId="29986FB0" w:rsidR="008E49FC" w:rsidRPr="00FC4027" w:rsidRDefault="00C957BB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No 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identifica la necessitat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implantar millores rellevants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, tot i que caldria veure situacions concretes que requereixin un procés d’autorització.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F292BFF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665244BE" w14:textId="77777777" w:rsidTr="00537CA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173F49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op.acc.4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E3B2D4" w14:textId="4D27978B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Procés de gestió de drets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accés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F9ADC0C" w14:textId="682CBF13" w:rsidR="00FC4027" w:rsidRDefault="00FC4027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 les aplicacions hi ha una gestió de permisos i rols a nivell d'administració i d'usuaris.</w:t>
            </w:r>
          </w:p>
          <w:p w14:paraId="3066C86D" w14:textId="1561AF9D" w:rsidR="008E49FC" w:rsidRPr="00FC4027" w:rsidRDefault="003D4C0E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hauria de documentar la política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accés amb els sistemes i privilegis als quals es pot accedir en funció del lloc de treball.</w:t>
            </w:r>
          </w:p>
          <w:p w14:paraId="3E504AA7" w14:textId="1C8CB0F6" w:rsidR="003D4C0E" w:rsidRPr="00FC4027" w:rsidRDefault="003D4C0E" w:rsidP="003D4C0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Almenys anualment hauria de deixar evidència que 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han revisat els accessos a tots els sistemes.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1A65D34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138B8C92" w14:textId="77777777" w:rsidTr="00537CA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241758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op.acc.5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A08CF8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Mecanisme d'autenticació (usuaris externs)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D1C9E44" w14:textId="77777777" w:rsidR="008E49FC" w:rsidRDefault="00FC4027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Aplicaria als usuaris de les aplicacions (personal de les entitats client)</w:t>
            </w:r>
          </w:p>
          <w:p w14:paraId="54DA4353" w14:textId="6B24E812" w:rsidR="00FC4027" w:rsidRDefault="00FC4027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Cal establir el model de responsabilitats especialment per a la petició i assignació de nous accessos, que hauria de recaure en el client.</w:t>
            </w:r>
          </w:p>
          <w:p w14:paraId="438DCE5F" w14:textId="72F981C3" w:rsidR="00FC4027" w:rsidRDefault="00FC4027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Addicionalment, les aplicacions haurien de permetre configurar, a petició del client:</w:t>
            </w:r>
          </w:p>
          <w:p w14:paraId="25A53D78" w14:textId="0153C8F2" w:rsidR="00FC4027" w:rsidRDefault="00FC4027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Canvi de la contrasenya periòdicament</w:t>
            </w:r>
          </w:p>
          <w:p w14:paraId="60DBB8D4" w14:textId="1F825DCD" w:rsidR="00FC4027" w:rsidRDefault="00FC4027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Limitació de reintents d’accés</w:t>
            </w:r>
          </w:p>
          <w:p w14:paraId="664CE5A0" w14:textId="08779970" w:rsidR="00FC4027" w:rsidRPr="00FC4027" w:rsidRDefault="00FC4027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2FA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4BF2216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3F52E88C" w14:textId="77777777" w:rsidTr="00537CA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9C8A10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op.acc.6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697D86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Mecanisme d'autenticació (usuaris de l'organització)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C1417C6" w14:textId="4AF02C5F" w:rsidR="008E49FC" w:rsidRPr="00FC4027" w:rsidRDefault="0031237D" w:rsidP="00537CA0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han de millorar alguns aspectes tals com:</w:t>
            </w:r>
          </w:p>
          <w:p w14:paraId="6A0720FC" w14:textId="2758A428" w:rsidR="0031237D" w:rsidRPr="00FC4027" w:rsidRDefault="00D85811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Assegurar que es disposa de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acceptació de la normativa de seguretat abans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activar els comptes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usuari</w:t>
            </w:r>
          </w:p>
          <w:p w14:paraId="1EE8F7F6" w14:textId="77777777" w:rsidR="00FC4027" w:rsidRDefault="00FC4027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Revisar les polítiques de Google Cloud i Azure en quant a:</w:t>
            </w:r>
          </w:p>
          <w:p w14:paraId="669A7114" w14:textId="56481634" w:rsidR="00FC4027" w:rsidRDefault="00FC4027" w:rsidP="00FC4027">
            <w:pPr>
              <w:pStyle w:val="Pargrafdellista"/>
              <w:numPr>
                <w:ilvl w:val="1"/>
                <w:numId w:val="9"/>
              </w:numPr>
              <w:spacing w:after="0"/>
              <w:ind w:left="895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Limitació de número de reintents</w:t>
            </w:r>
          </w:p>
          <w:p w14:paraId="35E3F298" w14:textId="062C3DE2" w:rsidR="00FC4027" w:rsidRDefault="00FC4027" w:rsidP="00FC4027">
            <w:pPr>
              <w:pStyle w:val="Pargrafdellista"/>
              <w:numPr>
                <w:ilvl w:val="1"/>
                <w:numId w:val="9"/>
              </w:numPr>
              <w:spacing w:after="0"/>
              <w:ind w:left="895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Complexitat i longitud de contrasenyes</w:t>
            </w:r>
          </w:p>
          <w:p w14:paraId="1D04F78A" w14:textId="05F11C89" w:rsidR="00FC4027" w:rsidRDefault="00FC4027" w:rsidP="00FC4027">
            <w:pPr>
              <w:pStyle w:val="Pargrafdellista"/>
              <w:numPr>
                <w:ilvl w:val="1"/>
                <w:numId w:val="9"/>
              </w:numPr>
              <w:spacing w:after="0"/>
              <w:ind w:left="895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Polítiques de renovació de contrasenyes</w:t>
            </w:r>
          </w:p>
          <w:p w14:paraId="37E583B5" w14:textId="77777777" w:rsidR="00FC4027" w:rsidRDefault="00FC4027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També caldrà veure si aquestes plataformes permeten:</w:t>
            </w:r>
          </w:p>
          <w:p w14:paraId="521EFFA1" w14:textId="77777777" w:rsidR="009B4D8F" w:rsidRDefault="009B4D8F" w:rsidP="00FC4027">
            <w:pPr>
              <w:pStyle w:val="Pargrafdellista"/>
              <w:numPr>
                <w:ilvl w:val="1"/>
                <w:numId w:val="9"/>
              </w:numPr>
              <w:spacing w:after="0"/>
              <w:ind w:left="895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Informar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usuari de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últim accés realitzat</w:t>
            </w:r>
          </w:p>
          <w:p w14:paraId="3D01654E" w14:textId="401BCE3D" w:rsidR="00FC4027" w:rsidRPr="00FC4027" w:rsidRDefault="00FC4027" w:rsidP="00FC4027">
            <w:pPr>
              <w:pStyle w:val="Pargrafdellista"/>
              <w:numPr>
                <w:ilvl w:val="1"/>
                <w:numId w:val="9"/>
              </w:numPr>
              <w:spacing w:after="0"/>
              <w:ind w:left="895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Informar l’usuari de les serves obligacions després de tenir accés.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159710D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F819DB" w:rsidRPr="00FC4027" w14:paraId="1F27DE80" w14:textId="77777777" w:rsidTr="0073169C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B0211E" w14:textId="77777777" w:rsidR="00F819DB" w:rsidRPr="00FC4027" w:rsidRDefault="00F819DB" w:rsidP="006A698D">
            <w:pPr>
              <w:keepNext/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op.exp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12A3F7" w14:textId="4F289C4D" w:rsidR="00F819DB" w:rsidRPr="00FC4027" w:rsidRDefault="00F819DB" w:rsidP="006A698D">
            <w:pPr>
              <w:keepNext/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Explotació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54997B9B" w14:textId="77777777" w:rsidR="00F819DB" w:rsidRPr="00FC4027" w:rsidRDefault="00F819DB" w:rsidP="006A698D">
            <w:pPr>
              <w:keepNext/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C97EF56" w14:textId="77777777" w:rsidTr="00A579B5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8F8B45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op.exp.1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DECDCD" w14:textId="29DB17BD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Inventari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actius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204214A" w14:textId="77777777" w:rsidR="008E49FC" w:rsidRDefault="00C957BB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No 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identifica la necessitat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implantar millores rellevants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.</w:t>
            </w:r>
          </w:p>
          <w:p w14:paraId="568A155A" w14:textId="240767B9" w:rsidR="00FC4027" w:rsidRPr="00FC4027" w:rsidRDefault="00FC4027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lastRenderedPageBreak/>
              <w:t>Inventari en els propis serveis de Google Cloud i Azure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C1CEC08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0486E843" w14:textId="77777777" w:rsidTr="00A579B5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C5769B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op.exp.2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3F346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Configuració de seguretat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85DB0C8" w14:textId="41C2867C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S'hauria de poder evidenciar que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s’han tingut en compte les bones pràctiques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 la configuració dels serveis de Google Cloud i Azure</w:t>
            </w:r>
          </w:p>
          <w:p w14:paraId="1D53D4C8" w14:textId="2CAC9CC6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Per exemple:</w:t>
            </w:r>
          </w:p>
          <w:p w14:paraId="32788B8A" w14:textId="3416BFB8" w:rsidR="008E49FC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https://www.ccn-cert.cni.es/es/pdf/guias/series-ccn-stic/800-guia-esquema-nacional-de-seguridad/6206-ccn-stic-888b-guia-de-configuracion-segura-para-gcp/file.html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1195962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A0DE584" w14:textId="77777777" w:rsidTr="00A579B5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88F5C8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op.exp.3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49D047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Gestió de la configuració de seguretat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DC7E65F" w14:textId="4CA27FF8" w:rsidR="000314E7" w:rsidRPr="00FC4027" w:rsidRDefault="00FC4027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Es mantindria d’acord amb els procediments de gestió de canvis i gestió d’incidents. 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7B51C5E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7C74A3A9" w14:textId="77777777" w:rsidTr="00A579B5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2AC89B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op.exp.4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5E9902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Manteniment i actualitzacions de seguretat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FBB892B" w14:textId="77777777" w:rsidR="00984720" w:rsidRDefault="00FC4027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En general no aplica ja que estan a càrrec dels propis serveis de Google Cloud i Azure.</w:t>
            </w:r>
          </w:p>
          <w:p w14:paraId="5E20AC21" w14:textId="656289DA" w:rsidR="00FC4027" w:rsidRPr="00FC4027" w:rsidRDefault="00FC4027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Si que s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'haurà de tenir en compte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de verificar les configuracions si hi ha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canvis en els models de IA, per exemple, canvis en les llibreries.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7187A93E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5501D5B9" w14:textId="77777777" w:rsidTr="00A579B5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B77937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op.exp.5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B1FF56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Gestió de canvis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DA80739" w14:textId="51D595B9" w:rsidR="003576CE" w:rsidRPr="00FC4027" w:rsidRDefault="003576CE" w:rsidP="003576C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 general es comuniquen verbalment els canvis rellevants, sense evidències formals.</w:t>
            </w:r>
          </w:p>
          <w:p w14:paraId="459D3D3D" w14:textId="6EC3FBF5" w:rsidR="008E49FC" w:rsidRPr="00FC4027" w:rsidRDefault="003576CE" w:rsidP="003576C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Caldrà definir un procediment de gestió de canvis en els sistemes.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79192733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0D190C6" w14:textId="77777777" w:rsidTr="00A579B5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710056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op.exp.6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26ACD3" w14:textId="43181006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Protecció enfront de codi 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maliciós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E647137" w14:textId="77777777" w:rsidR="008E49FC" w:rsidRDefault="00C957BB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No 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identifica la necessitat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implantar millores rellevants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.</w:t>
            </w:r>
          </w:p>
          <w:p w14:paraId="0CC0EB27" w14:textId="755B6920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S'haurà de justi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f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icar els antivirus dels equips de treball, incloent els MAC.</w:t>
            </w:r>
          </w:p>
          <w:p w14:paraId="5AC0DC5D" w14:textId="04F20E82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A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W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indows de Jordi té el Norton 360.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37465903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62F914DB" w14:textId="77777777" w:rsidTr="00A579B5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ABB6C0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op.exp.7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8EADC8" w14:textId="36EEBBF0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Gestió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incidents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E0CDE44" w14:textId="6CE873EB" w:rsidR="008E49FC" w:rsidRPr="00FC4027" w:rsidRDefault="00CA6E77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Caldrà disposar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un procediment de gestió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incidents que documenti un procés integral per fer front als incidents que puguin tenir un impacte en la seguretat del sistema, que inclogui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informe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esdeveniments de seguretat i debilitats, detallant els criteris de classificació i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escalat de la notificació.</w:t>
            </w:r>
          </w:p>
          <w:p w14:paraId="6CAD96D0" w14:textId="7FBB7666" w:rsidR="00DE2115" w:rsidRPr="00FC4027" w:rsidRDefault="00CA6E77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Així mateix, 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haurà de contemplar la gestió completa dels incidents, així com les mesures per prevenir que es repeteixin els incidents.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CA3CCEA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1F66E623" w14:textId="77777777" w:rsidTr="00A579B5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A20C79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op.exp.8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C53B8C" w14:textId="7B6AB41E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Registre de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activitat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B3F8225" w14:textId="77777777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 nivell aplicacions:</w:t>
            </w:r>
          </w:p>
          <w:p w14:paraId="1E707360" w14:textId="376F3B7E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- Login derivat a un sistema d'autenticació de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Google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(Firebase)</w:t>
            </w:r>
          </w:p>
          <w:p w14:paraId="5B06EA9D" w14:textId="77777777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- Registre d'accions a l'aplicació existent.</w:t>
            </w:r>
          </w:p>
          <w:p w14:paraId="06790130" w14:textId="636C5BA2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A nivell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plataformes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intern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s:</w:t>
            </w:r>
          </w:p>
          <w:p w14:paraId="50642284" w14:textId="5A1228EC" w:rsidR="002719B1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- Propis de Google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Cloud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i Azure que s’haurien d'a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ctivar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(audit trail)</w:t>
            </w:r>
          </w:p>
          <w:p w14:paraId="688A4F89" w14:textId="3D62F0A6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També caldrà documentar les polítiques que determinen quins registres s’activen, retenció, etc.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F613625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7D729E01" w14:textId="77777777" w:rsidTr="00A579B5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978523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lastRenderedPageBreak/>
              <w:t>op.exp.9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DB60F0" w14:textId="1E5036A8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Registre de la gestió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incidents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BD40387" w14:textId="2A31B863" w:rsidR="008E49FC" w:rsidRPr="00FC4027" w:rsidRDefault="00681695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Lligat a la necessitat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un procediment de gestió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incidents, 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haurà de disposar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un mecanisme per registrar els incidents, per exemple, mitjançant una eina de ticketing.</w:t>
            </w:r>
          </w:p>
          <w:p w14:paraId="7F22AD20" w14:textId="7D8AEA7D" w:rsidR="00152E7F" w:rsidRPr="00FC4027" w:rsidRDefault="00152E7F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Atès que a 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OPTIMPEOPLE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els incidents són molt ocasionals, es pot també disposar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un registre més informal.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15AF3435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0882D1D" w14:textId="77777777" w:rsidTr="00A579B5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249AE1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op.exp.10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566FCB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claus criptogràfiques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868582A" w14:textId="2A3ABEC9" w:rsidR="008E49FC" w:rsidRDefault="00103081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Caldrà definir una política de controls criptogràfics que especifiqui els casos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ús, la gestió del seu cicle de vida, la seva protecció, etc.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, per exemple en:</w:t>
            </w:r>
          </w:p>
          <w:p w14:paraId="02610AC3" w14:textId="076AAAFA" w:rsidR="00FC4027" w:rsidRDefault="00FC4027" w:rsidP="00FC4027">
            <w:pPr>
              <w:pStyle w:val="Pargrafdellista"/>
              <w:numPr>
                <w:ilvl w:val="1"/>
                <w:numId w:val="9"/>
              </w:num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Claus autogestionades de Google KMS</w:t>
            </w:r>
          </w:p>
          <w:p w14:paraId="53068A14" w14:textId="7B769BB5" w:rsidR="00FC4027" w:rsidRPr="00FC4027" w:rsidRDefault="00FC4027" w:rsidP="00FC4027">
            <w:pPr>
              <w:pStyle w:val="Pargrafdellista"/>
              <w:numPr>
                <w:ilvl w:val="1"/>
                <w:numId w:val="9"/>
              </w:num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Xifrat de base de dades Firebase</w:t>
            </w:r>
          </w:p>
          <w:p w14:paraId="630BB894" w14:textId="4AA2BB82" w:rsidR="00FC4027" w:rsidRPr="00FC4027" w:rsidRDefault="00605255" w:rsidP="00A579B5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haurà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assegurar que 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empren algorismes i paràmetres autoritzats pel CCN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5EF2B7F5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F819DB" w:rsidRPr="00FC4027" w14:paraId="21F0F4EC" w14:textId="77777777" w:rsidTr="00D65C2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3775B9" w14:textId="77777777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op.ext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7950D9" w14:textId="606CBF94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Recursos externs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5A2D966F" w14:textId="77777777" w:rsidR="00F819DB" w:rsidRPr="00FC4027" w:rsidRDefault="00F819DB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0FC30B8A" w14:textId="77777777" w:rsidTr="002477DB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F0B7FC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op.ext.1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CF0581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Contractació i acords de nivell de servei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14A882E" w14:textId="51CC4E30" w:rsidR="008E49FC" w:rsidRDefault="00FC4027" w:rsidP="002477DB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Caldrà localitzar la informació de SLAs dels serveis de Google Cloud i Azure que s’utilitzen.</w:t>
            </w:r>
          </w:p>
          <w:p w14:paraId="0513003B" w14:textId="275FEA67" w:rsidR="00FC4027" w:rsidRPr="00FC4027" w:rsidRDefault="00FC4027" w:rsidP="002477DB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Els serveis de Google Cloud i Microsoft Azure en general disposen de certificació ENS de categoria ALTA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27C01A70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2F6A6E5" w14:textId="77777777" w:rsidTr="002477DB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9E603C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op.ext.2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DEB2FD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Gestió diària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08581E8" w14:textId="4F49AF9E" w:rsidR="008E49FC" w:rsidRPr="00FC4027" w:rsidRDefault="00FC4027" w:rsidP="002477DB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La revisió dels SLA dels proveïdors es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podria incloure com a part de les tasques de supervisió del comitè trimestral.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2DBBD37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523ED9CE" w14:textId="77777777" w:rsidTr="002477DB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6D76B7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op.ext.3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6FF498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la cadena de subministrament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F0721D8" w14:textId="20C551B7" w:rsidR="008E49FC" w:rsidRPr="00FC4027" w:rsidRDefault="00CE21D3" w:rsidP="00CE21D3">
            <w:pPr>
              <w:spacing w:after="0"/>
              <w:jc w:val="center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n.a.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C707B82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6665E6CA" w14:textId="77777777" w:rsidTr="002477DB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369AC9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op.ext.4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DD00E3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Interconnexió de sistemes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36F0FDA" w14:textId="1EE5640F" w:rsidR="00FC4027" w:rsidRPr="00FC4027" w:rsidRDefault="00FC4027" w:rsidP="00FC4027">
            <w:pPr>
              <w:spacing w:after="0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Actualment no hi ha connexió amb altres sistemes del clients. El client carrega la informació.</w:t>
            </w:r>
          </w:p>
          <w:p w14:paraId="5C112FDB" w14:textId="77777777" w:rsidR="008E49FC" w:rsidRDefault="00FC4027" w:rsidP="00FC4027">
            <w:pPr>
              <w:spacing w:after="0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Es pot accedir informació pública (per exemple cadastral)</w:t>
            </w:r>
          </w:p>
          <w:p w14:paraId="0E77E593" w14:textId="203F4DA9" w:rsidR="00FC4027" w:rsidRPr="00FC4027" w:rsidRDefault="00FC4027" w:rsidP="00FC4027">
            <w:pPr>
              <w:spacing w:after="0"/>
              <w:rPr>
                <w:rFonts w:cs="Segoe UI"/>
                <w:sz w:val="18"/>
                <w:szCs w:val="18"/>
                <w:lang w:val="ca-ES"/>
              </w:rPr>
            </w:pPr>
            <w:r>
              <w:rPr>
                <w:rFonts w:cs="Segoe UI"/>
                <w:sz w:val="18"/>
                <w:szCs w:val="18"/>
                <w:lang w:val="ca-ES"/>
              </w:rPr>
              <w:t>Si que es publiquen APIS per tant, caldria que les serves característiques i mesures de seguretat quedin documentades com a part dels projectes.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5BF1CD82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F819DB" w:rsidRPr="00FC4027" w14:paraId="2A12FB15" w14:textId="77777777" w:rsidTr="004C0894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53C92B" w14:textId="77777777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op.nub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89ECEC" w14:textId="7F64CD06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Serveis al núvol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F96DFC3" w14:textId="77777777" w:rsidR="00F819DB" w:rsidRPr="00FC4027" w:rsidRDefault="00F819DB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06ED0F69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3713CB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op.nub.1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F314F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serveis al núvol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03D571" w14:textId="77777777" w:rsidR="00CC3486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Estaria contempla en la configuració i validació de serveis de tercers</w:t>
            </w:r>
            <w:r w:rsidR="00CC3486"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.</w:t>
            </w:r>
          </w:p>
          <w:p w14:paraId="6858F98D" w14:textId="4CC430CE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Talc com s’indica a la mesura op.exp.2, s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'hauria de poder evidenciar que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s’han tingut en compte les bones pràctiques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 la configuració dels serveis de Google Cloud i Azure</w:t>
            </w:r>
          </w:p>
          <w:p w14:paraId="386A92E7" w14:textId="77777777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Per exemple:</w:t>
            </w:r>
          </w:p>
          <w:p w14:paraId="05136005" w14:textId="6B928B58" w:rsidR="00FC4027" w:rsidRPr="00FC4027" w:rsidRDefault="00FC4027" w:rsidP="00FC4027">
            <w:pPr>
              <w:spacing w:after="0"/>
              <w:rPr>
                <w:rFonts w:cs="Segoe UI"/>
                <w:color w:val="FF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https://www.ccn-cert.cni.es/es/pdf/guias/series-ccn-stic/800-guia-esquema-nacional-de-seguridad/6206-ccn-stic-888b-guia-de-configuracion-segura-para-gcp/file.html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5968074E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F819DB" w:rsidRPr="00FC4027" w14:paraId="5151DDBF" w14:textId="77777777" w:rsidTr="0060449A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74DAFA" w14:textId="77777777" w:rsidR="00F819DB" w:rsidRPr="00FC4027" w:rsidRDefault="00F819DB" w:rsidP="00E4254C">
            <w:pPr>
              <w:keepNext/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lastRenderedPageBreak/>
              <w:t>op.cont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7CADDE" w14:textId="274A3E4D" w:rsidR="00F819DB" w:rsidRPr="00FC4027" w:rsidRDefault="00F819DB" w:rsidP="00E4254C">
            <w:pPr>
              <w:keepNext/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Continuïtat del servei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D397BDE" w14:textId="77777777" w:rsidR="00F819DB" w:rsidRPr="00FC4027" w:rsidRDefault="00F819DB" w:rsidP="00E4254C">
            <w:pPr>
              <w:keepNext/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64D8AF8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B4CA05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op.cont.1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6EF4B" w14:textId="76976B2D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Anàlisi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impacte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06E30A" w14:textId="0F2F5FD1" w:rsidR="008E49FC" w:rsidRPr="00FC4027" w:rsidRDefault="00EC7074" w:rsidP="00EC7074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haurà de fer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estudi per documentar el BIA per determinar RTO, MTPD i RPO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7FA3B46C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705229E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D93020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op.cont.2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1801E8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Pla de continuïtat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0E09A7" w14:textId="77777777" w:rsidR="008E49FC" w:rsidRPr="00FC4027" w:rsidRDefault="008E49FC" w:rsidP="006A698D">
            <w:pPr>
              <w:spacing w:after="0"/>
              <w:jc w:val="center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n.a.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29B1DA01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38470F59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0DE177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op.cont.3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8F5272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Proves periòdiques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5AAC71" w14:textId="77777777" w:rsidR="008E49FC" w:rsidRPr="00FC4027" w:rsidRDefault="008E49FC" w:rsidP="006A698D">
            <w:pPr>
              <w:spacing w:after="0"/>
              <w:jc w:val="center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n.a.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E4B429B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394C4C94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249769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op.cont.4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D154F6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Mitjans alternatius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53597" w14:textId="77777777" w:rsidR="008E49FC" w:rsidRPr="00FC4027" w:rsidRDefault="008E49FC" w:rsidP="006A698D">
            <w:pPr>
              <w:spacing w:after="0"/>
              <w:jc w:val="center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n.a.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FC024AF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F819DB" w:rsidRPr="00FC4027" w14:paraId="56F59130" w14:textId="77777777" w:rsidTr="0020636F">
        <w:trPr>
          <w:trHeight w:val="160"/>
        </w:trPr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229F1C" w14:textId="77777777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op.mon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F49F22" w14:textId="7A829D8A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Monitoratge del sistema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569CC31A" w14:textId="77777777" w:rsidR="00F819DB" w:rsidRPr="00FC4027" w:rsidRDefault="00F819DB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253FB05" w14:textId="77777777" w:rsidTr="0072301C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CFC8FD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op.mon.1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5E50A0" w14:textId="4C3D65C9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Detecció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intrusió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9DCB208" w14:textId="77777777" w:rsidR="008E49FC" w:rsidRDefault="00FC4027" w:rsidP="0072301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Possiblement coberts pels serveis de Google Cloud i Azure.</w:t>
            </w:r>
          </w:p>
          <w:p w14:paraId="5047E53D" w14:textId="1118140F" w:rsidR="00FC4027" w:rsidRPr="00FC4027" w:rsidRDefault="00FC4027" w:rsidP="0072301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Només caldria verificar si es requereix alguna activació addicional.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2C89ECF3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C3260AC" w14:textId="77777777" w:rsidTr="0072301C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D1D95E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op.mon.2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8CA9DD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Sistema de mètriques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25D5E65" w14:textId="74618EDC" w:rsidR="008E49FC" w:rsidRPr="00FC4027" w:rsidRDefault="00895A00" w:rsidP="0072301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informe INES 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haurà de generar com a part del procés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implantació.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C705323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75EA44A" w14:textId="77777777" w:rsidTr="0072301C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B3832C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op.mon.3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BBFCE9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Vigilància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CDA6AFB" w14:textId="77777777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Aplicacions:</w:t>
            </w:r>
          </w:p>
          <w:p w14:paraId="2246EF0F" w14:textId="1177567E" w:rsidR="00FC4027" w:rsidRPr="00FC4027" w:rsidRDefault="00FC4027" w:rsidP="00FC4027">
            <w:pPr>
              <w:pStyle w:val="Pargrafdellista"/>
              <w:numPr>
                <w:ilvl w:val="1"/>
                <w:numId w:val="9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 base al sistema de recollida de logs.</w:t>
            </w:r>
          </w:p>
          <w:p w14:paraId="164DDE0E" w14:textId="0EFA1593" w:rsidR="00FC4027" w:rsidRPr="00FC4027" w:rsidRDefault="00FC4027" w:rsidP="00FC4027">
            <w:pPr>
              <w:pStyle w:val="Pargrafdellista"/>
              <w:numPr>
                <w:ilvl w:val="1"/>
                <w:numId w:val="9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Caldrà veure si cal activar algun servei de vigilància</w:t>
            </w:r>
          </w:p>
          <w:p w14:paraId="444C7D20" w14:textId="77777777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Sistemas:</w:t>
            </w:r>
          </w:p>
          <w:p w14:paraId="45691DC0" w14:textId="62FB4640" w:rsidR="00FC4027" w:rsidRPr="00FC4027" w:rsidRDefault="00FC4027" w:rsidP="00FC4027">
            <w:pPr>
              <w:pStyle w:val="Pargrafdellista"/>
              <w:numPr>
                <w:ilvl w:val="1"/>
                <w:numId w:val="9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Sistemes auditoria i logs del proveïdor (tipus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loudwatch)</w:t>
            </w:r>
          </w:p>
          <w:p w14:paraId="1EE24CE4" w14:textId="5E7FAE60" w:rsidR="00745208" w:rsidRPr="00FC4027" w:rsidRDefault="00FC4027" w:rsidP="00FC4027">
            <w:pPr>
              <w:pStyle w:val="Pargrafdellista"/>
              <w:numPr>
                <w:ilvl w:val="1"/>
                <w:numId w:val="9"/>
              </w:numPr>
              <w:spacing w:after="0"/>
              <w:ind w:left="47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S’haurà de veure com s'aplica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76416F7A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5786EA67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D18639" w14:textId="77777777" w:rsidR="008E49FC" w:rsidRPr="00FC4027" w:rsidRDefault="008E49FC" w:rsidP="006A698D">
            <w:pPr>
              <w:keepNext/>
              <w:spacing w:after="0"/>
              <w:rPr>
                <w:rFonts w:cs="Segoe UI"/>
                <w:b/>
                <w:bCs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8"/>
                <w:lang w:val="ca-ES"/>
              </w:rPr>
              <w:t>mp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16FC4B" w14:textId="77777777" w:rsidR="008E49FC" w:rsidRPr="00FC4027" w:rsidRDefault="008E49FC" w:rsidP="006A698D">
            <w:pPr>
              <w:keepNext/>
              <w:spacing w:after="0"/>
              <w:rPr>
                <w:rFonts w:cs="Segoe UI"/>
                <w:b/>
                <w:bCs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b/>
                <w:bCs/>
                <w:color w:val="000000"/>
                <w:sz w:val="18"/>
                <w:szCs w:val="18"/>
                <w:lang w:val="ca-ES"/>
              </w:rPr>
              <w:t>Mesures de protecció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D99CF2" w14:textId="77777777" w:rsidR="008E49FC" w:rsidRPr="00FC4027" w:rsidRDefault="008E49FC" w:rsidP="006A698D">
            <w:pPr>
              <w:keepNext/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 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3BF8EC1D" w14:textId="77777777" w:rsidR="008E49FC" w:rsidRPr="00FC4027" w:rsidRDefault="008E49FC" w:rsidP="006A698D">
            <w:pPr>
              <w:keepNext/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A31E0C" w:rsidRPr="00FC4027" w14:paraId="36428783" w14:textId="77777777" w:rsidTr="00BE0B49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DB5166" w14:textId="77777777" w:rsidR="00A31E0C" w:rsidRPr="00FC4027" w:rsidRDefault="00A31E0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mp.if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5E48BB" w14:textId="3069EFD8" w:rsidR="00A31E0C" w:rsidRPr="00FC4027" w:rsidRDefault="00A31E0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les instal·lacions i infraestructures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46949D6" w14:textId="77777777" w:rsidR="00A31E0C" w:rsidRPr="00FC4027" w:rsidRDefault="00A31E0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BFFC60F" w14:textId="77777777" w:rsidTr="00FA593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56E3A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mp.if.1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728568" w14:textId="247F24C2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Àrees separades i amb control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accés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574B490" w14:textId="25C2F209" w:rsidR="003154CF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En base a certificacions ENS de Gloogle Cloud i Azure.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80D9451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25B11A4" w14:textId="77777777" w:rsidTr="00FA593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5E1719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mp.if.2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A8F844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Identificació de les persones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F492EE7" w14:textId="1771F439" w:rsidR="009D5AB0" w:rsidRPr="00FC4027" w:rsidRDefault="00FC4027" w:rsidP="00FA5930">
            <w:pPr>
              <w:spacing w:after="0"/>
              <w:jc w:val="both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En base a certificacions ENS de Gloogle Cloud i Azure.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4D88B0C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304A31EA" w14:textId="77777777" w:rsidTr="00FA593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C0A8F4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mp.if.3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1E7375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Condicionament dels locals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74008AE" w14:textId="21EE367F" w:rsidR="008E49FC" w:rsidRPr="00FC4027" w:rsidRDefault="00FC4027" w:rsidP="00FA5930">
            <w:pPr>
              <w:spacing w:after="0"/>
              <w:jc w:val="both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En base a certificacions ENS de Gloogle Cloud i Azure.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2676A2A4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1F6E855E" w14:textId="77777777" w:rsidTr="00FA593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69AAA9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mp.if.4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C4E844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Energia elèctrica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E0F4E7E" w14:textId="4E3FA7B4" w:rsidR="008E49FC" w:rsidRPr="00FC4027" w:rsidRDefault="00FC4027" w:rsidP="00FA5930">
            <w:pPr>
              <w:spacing w:after="0"/>
              <w:jc w:val="both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En base a certificacions ENS de Gloogle Cloud i Azure.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29A7A4EB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19BE72C5" w14:textId="77777777" w:rsidTr="00FA593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FF3140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mp.if.5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1156BD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davant incendis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E397F7B" w14:textId="63778AEE" w:rsidR="0013207E" w:rsidRPr="00FC4027" w:rsidRDefault="00FC4027" w:rsidP="00FA5930">
            <w:pPr>
              <w:spacing w:after="0"/>
              <w:jc w:val="both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En base a certificacions ENS de Gloogle Cloud i Azure.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7105CA2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BA7EB8D" w14:textId="77777777" w:rsidTr="00FA593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45A0B8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mp.if.6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3392AE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davant inundacions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18EDCE7" w14:textId="5D17744D" w:rsidR="008E49FC" w:rsidRPr="00FC4027" w:rsidRDefault="00FC4027" w:rsidP="00FA5930">
            <w:pPr>
              <w:spacing w:after="0"/>
              <w:jc w:val="both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En base a certificacions ENS de Gloogle Cloud i Azure.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592DC33D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CACC3BD" w14:textId="77777777" w:rsidTr="00FA593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046BC0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mp.if.7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A64AF7" w14:textId="6C1E219C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Registre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entrada i sortida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equipament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E96B1A2" w14:textId="445DC0BC" w:rsidR="003A6538" w:rsidRPr="00FC4027" w:rsidRDefault="00FC4027" w:rsidP="00FA5930">
            <w:pPr>
              <w:spacing w:after="0"/>
              <w:jc w:val="both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En base a certificacions ENS de Gloogle Cloud i Azure.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E64D0D9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F819DB" w:rsidRPr="00FC4027" w14:paraId="3C8BFE8A" w14:textId="77777777" w:rsidTr="007E0BF4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DDF843" w14:textId="77777777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mp.per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F8C0C6" w14:textId="575C14A8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Gestió del personal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30BF78DA" w14:textId="77777777" w:rsidR="00F819DB" w:rsidRPr="00FC4027" w:rsidRDefault="00F819DB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00C8AF44" w14:textId="77777777" w:rsidTr="00220FC1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B0C893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mp.per.1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0BA470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Caracterització del lloc de treball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841C47D" w14:textId="77777777" w:rsidR="008E49FC" w:rsidRPr="00FC4027" w:rsidRDefault="00220FC1" w:rsidP="00220FC1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(Lligat amb org.1)</w:t>
            </w:r>
          </w:p>
          <w:p w14:paraId="455FA371" w14:textId="6EEAFD8A" w:rsidR="00E951A9" w:rsidRPr="00FC4027" w:rsidRDefault="00FC4027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sz w:val="18"/>
                <w:szCs w:val="18"/>
                <w:lang w:val="ca-ES"/>
              </w:rPr>
            </w:pPr>
            <w:r>
              <w:rPr>
                <w:rFonts w:cs="Segoe UI"/>
                <w:sz w:val="18"/>
                <w:szCs w:val="18"/>
                <w:lang w:val="ca-ES"/>
              </w:rPr>
              <w:t>Caldria elaborar</w:t>
            </w:r>
            <w:r w:rsidRPr="00FC4027">
              <w:rPr>
                <w:rFonts w:cs="Segoe UI"/>
                <w:sz w:val="18"/>
                <w:szCs w:val="18"/>
                <w:lang w:val="ca-ES"/>
              </w:rPr>
              <w:t xml:space="preserve"> les descripcions de lloc de treball en particular </w:t>
            </w:r>
            <w:r>
              <w:rPr>
                <w:rFonts w:cs="Segoe UI"/>
                <w:sz w:val="18"/>
                <w:szCs w:val="18"/>
                <w:lang w:val="ca-ES"/>
              </w:rPr>
              <w:t xml:space="preserve">de </w:t>
            </w:r>
            <w:r w:rsidRPr="00FC4027">
              <w:rPr>
                <w:rFonts w:cs="Segoe UI"/>
                <w:sz w:val="18"/>
                <w:szCs w:val="18"/>
                <w:lang w:val="ca-ES"/>
              </w:rPr>
              <w:t>les responsabilitats quant a seguretat de la informació.</w:t>
            </w:r>
          </w:p>
          <w:p w14:paraId="103B89B8" w14:textId="77777777" w:rsidR="00E951A9" w:rsidRPr="00FC4027" w:rsidRDefault="00E951A9" w:rsidP="00FC4027">
            <w:pPr>
              <w:pStyle w:val="Pargrafdellista"/>
              <w:numPr>
                <w:ilvl w:val="0"/>
                <w:numId w:val="3"/>
              </w:numPr>
              <w:spacing w:after="0"/>
              <w:ind w:left="470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Caldria documentar formalment les funcions dels rols de:</w:t>
            </w:r>
          </w:p>
          <w:p w14:paraId="571F1D87" w14:textId="77777777" w:rsidR="00E951A9" w:rsidRPr="00FC4027" w:rsidRDefault="00E951A9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responsable de la Informació</w:t>
            </w:r>
          </w:p>
          <w:p w14:paraId="5FBCA689" w14:textId="77777777" w:rsidR="00E951A9" w:rsidRPr="00FC4027" w:rsidRDefault="00E951A9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responsable del servei</w:t>
            </w:r>
          </w:p>
          <w:p w14:paraId="634DB9DF" w14:textId="77777777" w:rsidR="00E951A9" w:rsidRPr="00FC4027" w:rsidRDefault="00E951A9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lastRenderedPageBreak/>
              <w:t xml:space="preserve">responsable de seguretat de la informació </w:t>
            </w:r>
          </w:p>
          <w:p w14:paraId="37E093A0" w14:textId="77777777" w:rsidR="00E951A9" w:rsidRPr="00FC4027" w:rsidRDefault="00E951A9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responsable del sistema</w:t>
            </w:r>
          </w:p>
          <w:p w14:paraId="17B05241" w14:textId="73606441" w:rsidR="00E951A9" w:rsidRPr="00FC4027" w:rsidRDefault="00E951A9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responsable de protecció de dades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3AEF136A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39872B8E" w14:textId="77777777" w:rsidTr="00220FC1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F86A71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mp.per.2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18475F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Deures i obligacions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3CBFEF8" w14:textId="77777777" w:rsidR="008E49FC" w:rsidRPr="00FC4027" w:rsidRDefault="00227E93" w:rsidP="00220FC1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(lligat amb org.2)</w:t>
            </w:r>
          </w:p>
          <w:p w14:paraId="7476D014" w14:textId="1624ADE9" w:rsidR="00144711" w:rsidRPr="00FC4027" w:rsidRDefault="00FC4027" w:rsidP="00220FC1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Caldria elaborar una normativa de seguretat de la informació com a part del procés d’implantació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254A96C8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3A760893" w14:textId="77777777" w:rsidTr="00220FC1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9EC992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mp.per.3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A7977F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Conscienciació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3EE5BBB" w14:textId="77777777" w:rsidR="008E49FC" w:rsidRPr="00FC4027" w:rsidRDefault="00C04F36" w:rsidP="00220FC1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No s'estan realitzant accions de conscienciació de forma sistemàtica.</w:t>
            </w:r>
          </w:p>
          <w:p w14:paraId="246D909E" w14:textId="77777777" w:rsidR="00620291" w:rsidRPr="00FC4027" w:rsidRDefault="00620291" w:rsidP="00220FC1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Ser recomana plantejar:</w:t>
            </w:r>
          </w:p>
          <w:p w14:paraId="541AE753" w14:textId="36C85435" w:rsidR="00620291" w:rsidRPr="00FC4027" w:rsidRDefault="00620291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Accions periòdiques programades, per exemple, distribució d</w:t>
            </w:r>
            <w:r w:rsidR="00FC4027">
              <w:rPr>
                <w:rFonts w:cs="Segoe UI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sz w:val="18"/>
                <w:szCs w:val="18"/>
                <w:lang w:val="ca-ES"/>
              </w:rPr>
              <w:t>articles o recordatoris de normativa</w:t>
            </w:r>
          </w:p>
          <w:p w14:paraId="1F6B921E" w14:textId="10906822" w:rsidR="00620291" w:rsidRPr="00FC4027" w:rsidRDefault="00620291" w:rsidP="00FC4027">
            <w:pPr>
              <w:pStyle w:val="Pargrafdellista"/>
              <w:numPr>
                <w:ilvl w:val="1"/>
                <w:numId w:val="4"/>
              </w:numPr>
              <w:spacing w:after="0"/>
              <w:ind w:left="612" w:hanging="218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sz w:val="18"/>
                <w:szCs w:val="18"/>
                <w:lang w:val="ca-ES"/>
              </w:rPr>
              <w:t>Accions puntuals en resposta a amenaces detectades (per exemple, alertes INCIBE o altres fonts)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721E5B5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5E23EAF7" w14:textId="77777777" w:rsidTr="00220FC1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33D59A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mp.per.4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966BDC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Formació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FA2EAD1" w14:textId="22630193" w:rsidR="008E49FC" w:rsidRPr="00FC4027" w:rsidRDefault="00943BC9" w:rsidP="00220FC1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Actualment no ha realitzat formació específica en Seguretat de la Informació.</w:t>
            </w:r>
          </w:p>
          <w:p w14:paraId="10B954FA" w14:textId="77777777" w:rsidR="00CF2977" w:rsidRDefault="00CF2977" w:rsidP="00220FC1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Caldria poder acreditar la formació del personal que tracta la informació i els sistemes, amb formació adequada a les competències necessàries per al seu lloc de treball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.</w:t>
            </w:r>
          </w:p>
          <w:p w14:paraId="4AFD5368" w14:textId="77777777" w:rsidR="00FC4027" w:rsidRDefault="00FC4027" w:rsidP="00220FC1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D'entrada es documentaria com a formació les sessions de gap analysis.</w:t>
            </w:r>
          </w:p>
          <w:p w14:paraId="2DB49484" w14:textId="36A183EB" w:rsidR="00FC4027" w:rsidRPr="00FC4027" w:rsidRDefault="00FC4027" w:rsidP="00220FC1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El repte serà documentar la autoformació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9FE5C32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F819DB" w:rsidRPr="00FC4027" w14:paraId="0F3D4CD0" w14:textId="77777777" w:rsidTr="00EB6ECD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F9E8CA" w14:textId="77777777" w:rsidR="00F819DB" w:rsidRPr="00FC4027" w:rsidRDefault="00F819DB" w:rsidP="006A698D">
            <w:pPr>
              <w:keepNext/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mp.eq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D6C10E" w14:textId="4682F72D" w:rsidR="00F819DB" w:rsidRPr="00FC4027" w:rsidRDefault="00F819DB" w:rsidP="006A698D">
            <w:pPr>
              <w:keepNext/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dels equips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51CF0D47" w14:textId="77777777" w:rsidR="00F819DB" w:rsidRPr="00FC4027" w:rsidRDefault="00F819DB" w:rsidP="006A698D">
            <w:pPr>
              <w:keepNext/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F592BC9" w14:textId="77777777" w:rsidTr="006C2289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B8903E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mp.eq.1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827BB4" w14:textId="1C80AABF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Lloc de treball 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net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4D098C8" w14:textId="44D31D73" w:rsidR="008E49FC" w:rsidRPr="00FC4027" w:rsidRDefault="00FC4027" w:rsidP="006C2289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A contemplar en la normativa de seguretat de la informació.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77FDD49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306325E" w14:textId="77777777" w:rsidTr="006C2289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F197F0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mp.eq.2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E8476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Bloqueig de lloc de treball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12D4696" w14:textId="48352C19" w:rsidR="006B551E" w:rsidRPr="00FC4027" w:rsidRDefault="00FC4027" w:rsidP="006B551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A contemplar en la normativa de seguretat de la informació </w:t>
            </w:r>
            <w:r w:rsidR="006B551E"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l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="006B551E"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obligació de bloquejar el terminal en absentar-se del lloc de treball.</w:t>
            </w:r>
          </w:p>
          <w:p w14:paraId="7FB42500" w14:textId="77777777" w:rsidR="008C009F" w:rsidRDefault="006B551E" w:rsidP="006B551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També 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hauria de configurar el bloqueig automàtic 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en tots els equips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almenys transcorreguts 10 minuts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inactivitat.</w:t>
            </w:r>
          </w:p>
          <w:p w14:paraId="520C9E80" w14:textId="1725DD6B" w:rsidR="00FC4027" w:rsidRPr="00FC4027" w:rsidRDefault="00FC4027" w:rsidP="006B551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Pot ser que s’hagi de poder especificar en les aplicacions el tancament automàtic de sessió per inactivitat.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53D1646B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35BCB710" w14:textId="77777777" w:rsidTr="006C2289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C6FD4A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mp.eq.3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EFE21D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dispositius portàtils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67E197F" w14:textId="2D0A49BF" w:rsidR="00980153" w:rsidRPr="00FC4027" w:rsidRDefault="00FC4027" w:rsidP="00C81AF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A contemplar en la normativa de seguretat de la informació les </w:t>
            </w:r>
            <w:r w:rsidR="00980153"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mesures addicionals per a l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="00980153"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ús d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="00980153"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equips portàtils.</w:t>
            </w:r>
          </w:p>
          <w:p w14:paraId="1A8C6AE8" w14:textId="1B17B739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S'hauria de verificar l'activació de:</w:t>
            </w:r>
          </w:p>
          <w:p w14:paraId="17EE08F8" w14:textId="77777777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- Bitlocker a Windows</w:t>
            </w:r>
          </w:p>
          <w:p w14:paraId="40C25165" w14:textId="21DADEE6" w:rsidR="008E49FC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- Filevault a Mac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58D31AEC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7CFD2366" w14:textId="77777777" w:rsidTr="006C2289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C7A6CC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mp.eq.4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56AC9D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Altres dispositius connectats a la xarxa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128C7F8" w14:textId="350A5A37" w:rsidR="008E49FC" w:rsidRPr="00FC4027" w:rsidRDefault="00C957BB" w:rsidP="006C2289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No 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aplica, no hi ha xarxa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265DF141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219CE" w:rsidRPr="00FC4027" w14:paraId="334B556A" w14:textId="77777777" w:rsidTr="002926EA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4409A0" w14:textId="77777777" w:rsidR="008219CE" w:rsidRPr="00FC4027" w:rsidRDefault="008219CE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mp.com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092F07" w14:textId="56EA1958" w:rsidR="008219CE" w:rsidRPr="00FC4027" w:rsidRDefault="008219CE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les comunicacions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3FBC3BB5" w14:textId="77777777" w:rsidR="008219CE" w:rsidRPr="00FC4027" w:rsidRDefault="008219CE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5C22600C" w14:textId="77777777" w:rsidTr="008219CE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1881FF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lastRenderedPageBreak/>
              <w:t>mp.com.1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400036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Perímetre segur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954D2BC" w14:textId="27E1A255" w:rsidR="008E49FC" w:rsidRPr="00FC4027" w:rsidRDefault="00FC4027" w:rsidP="008219C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 base a certificacions de Google Cloud i Azure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724F0291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3D304414" w14:textId="77777777" w:rsidTr="008219CE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CB9170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mp.com.2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9750CC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la confidencialitat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9D1B630" w14:textId="260EAA22" w:rsidR="008E49FC" w:rsidRDefault="00FC4027" w:rsidP="008219C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No aplica. No hi ha VPNs.</w:t>
            </w:r>
          </w:p>
          <w:p w14:paraId="49039D84" w14:textId="30F84E3D" w:rsidR="00FC4027" w:rsidRPr="00FC4027" w:rsidRDefault="00FC4027" w:rsidP="008219C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Tot el tràfic per HTTPS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709C748D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6C842004" w14:textId="77777777" w:rsidTr="008219CE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B07AAB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mp.com.3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5EF64C" w14:textId="630A7082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la integritat i de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autenticitat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61B84F8" w14:textId="70FBF1E9" w:rsidR="008E49FC" w:rsidRPr="00FC4027" w:rsidRDefault="00FC4027" w:rsidP="008219C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Connexions a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G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oogle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Cloud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i Microsoft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Azure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amb SSL amb 2FA.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28E69F8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E23BC93" w14:textId="77777777" w:rsidTr="008219CE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CD19E3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mp.com.4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66EA9E" w14:textId="6E838C4A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Separació de fluxos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informació a la xarxa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D435803" w14:textId="3A7159C8" w:rsidR="008E49FC" w:rsidRPr="00FC4027" w:rsidRDefault="00FC4027" w:rsidP="008219CE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 base a certificacions de Google Cloud i Azure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3EFA949A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F819DB" w:rsidRPr="00FC4027" w14:paraId="72DEAAFC" w14:textId="77777777" w:rsidTr="002A1581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062B12" w14:textId="77777777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mp.si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5CD9B9" w14:textId="022C0F36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dels suports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informació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41ACAB0" w14:textId="77777777" w:rsidR="00F819DB" w:rsidRPr="00FC4027" w:rsidRDefault="00F819DB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649A2567" w14:textId="77777777" w:rsidTr="00DB15C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5278B6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mp.si.1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EDBEFF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Marcatge de suports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51AA33E" w14:textId="77777777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No aplica.</w:t>
            </w:r>
          </w:p>
          <w:p w14:paraId="54C53785" w14:textId="69F534D9" w:rsidR="00600448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Per normativa es prohibeix el seu ús.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47DAE73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5A140767" w14:textId="77777777" w:rsidTr="00DB15C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99C008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mp.si.2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689DB2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Criptografia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1765E48" w14:textId="22A40BF7" w:rsidR="008E49FC" w:rsidRPr="00FC4027" w:rsidRDefault="00FC4027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No aplica, no hi ha suports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1766B3FF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110B0659" w14:textId="77777777" w:rsidTr="00DB15C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CE0BB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mp.si.3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F65414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Custòdia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59045D8E" w14:textId="17096D6F" w:rsidR="006E6E89" w:rsidRPr="00FC4027" w:rsidRDefault="00FC4027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highlight w:val="yellow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No aplica, no hi ha suports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6CA116C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6B179DB6" w14:textId="77777777" w:rsidTr="00DB15C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FF3AF4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mp.si.4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858C70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Transport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2E6990CF" w14:textId="0074A0B6" w:rsidR="004C0DD3" w:rsidRPr="00FC4027" w:rsidRDefault="00FC4027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No aplica, no hi ha suports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DE87D31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12EDFFF7" w14:textId="77777777" w:rsidTr="00DB15C0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0A31F4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mp.si.5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2B013C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Esborrat i destrucció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ADB18FE" w14:textId="0F24C33F" w:rsidR="00222257" w:rsidRPr="00FC4027" w:rsidRDefault="00FC4027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No aplica, no hi ha suports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32EB9633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062ADF" w:rsidRPr="00FC4027" w14:paraId="7AD714D6" w14:textId="77777777" w:rsidTr="00304FF4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816D9D" w14:textId="77777777" w:rsidR="00062ADF" w:rsidRPr="00FC4027" w:rsidRDefault="00062ADF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mp.sw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C5A32C" w14:textId="0EA9ECB4" w:rsidR="00062ADF" w:rsidRPr="00FC4027" w:rsidRDefault="00062ADF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les aplicacions informàtiques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22142B8A" w14:textId="77777777" w:rsidR="00062ADF" w:rsidRPr="00FC4027" w:rsidRDefault="00062ADF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4C42610E" w14:textId="77777777" w:rsidTr="00062ADF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474F6D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mp.sw.1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EE1D6" w14:textId="48B7C066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Desenvolupament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aplicacions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30A2058" w14:textId="2C46BCF3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Es dispos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a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d'entorns de desenvolupament i producció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segregats en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proj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ctes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diferents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.</w:t>
            </w:r>
          </w:p>
          <w:p w14:paraId="34D8D550" w14:textId="77777777" w:rsidR="008E49FC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 cas necessari es pot tenir entorn staging (preproducció)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.</w:t>
            </w:r>
          </w:p>
          <w:p w14:paraId="5893B592" w14:textId="77777777" w:rsid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Es fa servir Github per protegir el codi.</w:t>
            </w:r>
          </w:p>
          <w:p w14:paraId="058DD8C4" w14:textId="36CFE879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Caldria documentar la manera de treballar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en un C</w:t>
            </w:r>
            <w:r w:rsidR="00F2610E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icle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de Desenvolupament Segur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, per exemple Agile/Scrum.</w:t>
            </w:r>
          </w:p>
          <w:p w14:paraId="76FEB42A" w14:textId="77777777" w:rsid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Incloure la gesti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ó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de backlog, sprints, relació amb entregables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,...</w:t>
            </w:r>
          </w:p>
          <w:p w14:paraId="551ECAE1" w14:textId="75323822" w:rsid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Mecanismes </w:t>
            </w:r>
            <w:r w:rsidR="00F2610E">
              <w:rPr>
                <w:rFonts w:cs="Segoe UI"/>
                <w:color w:val="000000"/>
                <w:sz w:val="18"/>
                <w:szCs w:val="18"/>
                <w:lang w:val="ca-ES"/>
              </w:rPr>
              <w:t>d’identificació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i autenticació integrada amb els propis serveis de Google.</w:t>
            </w:r>
          </w:p>
          <w:p w14:paraId="7FEAB564" w14:textId="40049D90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Si per alguna prova cal fer servir dades de producció, s'hauria de de fer de forma controlada i documentada.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5CBCA63D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11D35FA7" w14:textId="77777777" w:rsidTr="00062ADF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922955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mp.sw.2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487426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Acceptació i posada en servei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19CC093" w14:textId="38DB47AB" w:rsidR="008E49FC" w:rsidRPr="00FC4027" w:rsidRDefault="00FC4027" w:rsidP="008E49FC">
            <w:pPr>
              <w:spacing w:after="0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Caldrà documentar els processos de proves que es fan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abans de posar un nou servei en producció.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6CBC1B7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062ADF" w:rsidRPr="00FC4027" w14:paraId="7B11FD93" w14:textId="77777777" w:rsidTr="00450969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0938CC" w14:textId="77777777" w:rsidR="00062ADF" w:rsidRPr="00FC4027" w:rsidRDefault="00062ADF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mp.info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E0E244" w14:textId="777CA6A9" w:rsidR="00062ADF" w:rsidRPr="00FC4027" w:rsidRDefault="00062ADF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la informació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132B3160" w14:textId="77777777" w:rsidR="00062ADF" w:rsidRPr="00FC4027" w:rsidRDefault="00062ADF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58B8624C" w14:textId="77777777" w:rsidTr="00D8108B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39D81A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mp.info.1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244645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Dades personals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715F0B3" w14:textId="77777777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No hi ha res implementat.</w:t>
            </w:r>
          </w:p>
          <w:p w14:paraId="5FBFCDE1" w14:textId="77777777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Es signen els DPA que demana el client.</w:t>
            </w:r>
          </w:p>
          <w:p w14:paraId="54A8A366" w14:textId="10B47638" w:rsidR="008E49FC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Caldrà veure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-ho en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el projecte d’implementació.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3B236A78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2900260" w14:textId="77777777" w:rsidTr="00D8108B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9FDC3F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mp.info.2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D1202B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Qualificació de la informació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8CC162C" w14:textId="1D6C035B" w:rsidR="008E49FC" w:rsidRPr="00FC4027" w:rsidRDefault="00600448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hauria de definir i aplicar una Política de Classificació de la informació per classificar i etiquetar la documentació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7E9B3011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07F36E0" w14:textId="77777777" w:rsidTr="00D8108B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B7DCA5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mp.info.3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984928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Signatura electrònica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050D081" w14:textId="77777777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Certificats digitals per a la signatura de documents, factures, etc.</w:t>
            </w:r>
          </w:p>
          <w:p w14:paraId="063B6B9C" w14:textId="145ABFC4" w:rsidR="008E49FC" w:rsidRPr="00FC4027" w:rsidRDefault="00FC4027" w:rsidP="00FC4027">
            <w:pPr>
              <w:spacing w:after="0"/>
              <w:rPr>
                <w:rFonts w:cs="Segoe UI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Es fan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servir certificats homologats.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B86768F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7C53F19" w14:textId="77777777" w:rsidTr="00D8108B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68EAA5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lastRenderedPageBreak/>
              <w:t>mp.info.4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FE896C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Segells de temps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9EAA0AB" w14:textId="0AB1E0BD" w:rsidR="008E49FC" w:rsidRPr="00FC4027" w:rsidRDefault="00E95270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n.a.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DD2B70D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71E333DA" w14:textId="77777777" w:rsidTr="00D8108B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25F99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mp.info.5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A4F4B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Neteja de documents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199D2E6" w14:textId="50BC1ADE" w:rsidR="008E49FC" w:rsidRPr="00FC4027" w:rsidRDefault="00107254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haurà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incloure en la normativa de seguretat que s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han de verificar les metadades abans d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enviar, distribuir o publicar qualsevol document fora de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organització.</w:t>
            </w:r>
          </w:p>
          <w:p w14:paraId="03F0BA81" w14:textId="2D7300E4" w:rsidR="00107254" w:rsidRPr="00FC4027" w:rsidRDefault="00107254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Igualment, s'haurien de verificar tots els documents (PDF) publicats al web i altres documents distribuïts a clients, 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usuaris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, ....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E496CE4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78B799D4" w14:textId="77777777" w:rsidTr="00D8108B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4927E9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mp.info.6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8CD6E7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Còpies de seguretat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E12BFB9" w14:textId="2B0E6649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Caldrà documentar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les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polítiques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de copies de seguretat:</w:t>
            </w:r>
          </w:p>
          <w:p w14:paraId="4E1B741F" w14:textId="78382C91" w:rsidR="00FC4027" w:rsidRPr="00FC4027" w:rsidRDefault="00FC4027" w:rsidP="00FC4027">
            <w:pPr>
              <w:pStyle w:val="Pargrafdellista"/>
              <w:numPr>
                <w:ilvl w:val="0"/>
                <w:numId w:val="10"/>
              </w:num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Copi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 de segur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etat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dins dels propis proveïdors, buckets, bases de dades, etc. per projectes.</w:t>
            </w:r>
          </w:p>
          <w:p w14:paraId="40564A76" w14:textId="068D05AE" w:rsidR="00FC4027" w:rsidRPr="00FC4027" w:rsidRDefault="00FC4027" w:rsidP="00FC4027">
            <w:pPr>
              <w:pStyle w:val="Pargrafdellista"/>
              <w:numPr>
                <w:ilvl w:val="0"/>
                <w:numId w:val="10"/>
              </w:num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Documentació de codi font a github amb  copia local.</w:t>
            </w:r>
          </w:p>
          <w:p w14:paraId="371D6423" w14:textId="49737A84" w:rsidR="008E49FC" w:rsidRPr="00FC4027" w:rsidRDefault="00FC4027" w:rsidP="00FC4027">
            <w:pPr>
              <w:pStyle w:val="Pargrafdellista"/>
              <w:numPr>
                <w:ilvl w:val="0"/>
                <w:numId w:val="10"/>
              </w:num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Documentació d'empresa en Sharepoint o similars. Segons mesures de proveïdor.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3679C642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F819DB" w:rsidRPr="00FC4027" w14:paraId="2ABF4054" w14:textId="77777777" w:rsidTr="00885625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9561A3" w14:textId="77777777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</w:t>
            </w:r>
          </w:p>
        </w:tc>
        <w:tc>
          <w:tcPr>
            <w:tcW w:w="8242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BC6DC4" w14:textId="374D3074" w:rsidR="00F819DB" w:rsidRPr="00FC4027" w:rsidRDefault="00F819DB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dels serveis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015B685C" w14:textId="77777777" w:rsidR="00F819DB" w:rsidRPr="00FC4027" w:rsidRDefault="00F819DB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309C315F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3A51F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mp.s.1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B243A2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del correu electrònic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B3A00F" w14:textId="77777777" w:rsidR="008E49FC" w:rsidRDefault="00D6243C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Sense necessitat de millores rellevants.</w:t>
            </w:r>
          </w:p>
          <w:p w14:paraId="2813C1C8" w14:textId="3B563081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Correu electrònic de Microsoft365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, que va xifrat.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Protegi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t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amb les mesures de seguretat 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de Microsoft.</w:t>
            </w:r>
          </w:p>
          <w:p w14:paraId="63D963DF" w14:textId="362A33CB" w:rsidR="00D6243C" w:rsidRPr="00FC4027" w:rsidRDefault="00D6243C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Únicament seria convenient establir en la normativa limitacions a l</w:t>
            </w:r>
            <w:r w:rsidR="00FC4027">
              <w:rPr>
                <w:rFonts w:cs="Segoe UI"/>
                <w:color w:val="000000"/>
                <w:sz w:val="18"/>
                <w:szCs w:val="18"/>
                <w:lang w:val="ca-ES"/>
              </w:rPr>
              <w:t>’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ús del correu electrònic com a suport de comunicacions privades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1B413BB4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23C2058E" w14:textId="77777777" w:rsidTr="00E746F8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1EE033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mp.s.2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8C0ACE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serveis i aplicacions web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C3D5E9" w14:textId="77777777" w:rsidR="008E49FC" w:rsidRDefault="00FC4027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S'hauria de documentar en l’arquitectura com es protegeix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l’accés a les aplicacions.</w:t>
            </w:r>
          </w:p>
          <w:p w14:paraId="0823F2E1" w14:textId="7CDFAA44" w:rsidR="00FC4027" w:rsidRDefault="00FC4027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S'haurien d'executar anàlisis de vulnerabilitats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de les aplicacions (ciaxa negra)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, per exemple, ZAP Proxy.</w:t>
            </w:r>
          </w:p>
          <w:p w14:paraId="51872121" w14:textId="2817BD98" w:rsidR="00FC4027" w:rsidRPr="00FC4027" w:rsidRDefault="00FC4027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S'haurien d'executar anàlisis de vulnerabilitats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del codi (caixa blanca)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, per exemple, SonarQube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7BE1E2AD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00088856" w14:textId="77777777" w:rsidTr="00907843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5BD20E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mp.s.3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964924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de la navegació web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DA87CD3" w14:textId="692AA0CF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S’haurà de contemplar e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n la normativa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de seguretat de la informació.</w:t>
            </w:r>
          </w:p>
          <w:p w14:paraId="53C991E7" w14:textId="410EC3AC" w:rsidR="00FC4027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Caldrà veure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si el Norton 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inclou filtres de navegació web.</w:t>
            </w:r>
          </w:p>
          <w:p w14:paraId="3680ACB1" w14:textId="76EF304B" w:rsidR="008E49FC" w:rsidRPr="00FC4027" w:rsidRDefault="00FC4027" w:rsidP="00FC4027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En el Mac hi ha funcionalitats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6BA3A547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  <w:tr w:rsidR="008E49FC" w:rsidRPr="00FC4027" w14:paraId="674BEF47" w14:textId="77777777" w:rsidTr="00907843">
        <w:tc>
          <w:tcPr>
            <w:tcW w:w="972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630DB4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mp.s.4</w:t>
            </w:r>
          </w:p>
        </w:tc>
        <w:tc>
          <w:tcPr>
            <w:tcW w:w="2717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1190A8" w14:textId="77777777" w:rsidR="008E49FC" w:rsidRPr="00FC4027" w:rsidRDefault="008E49FC" w:rsidP="006A698D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Protecció enfront de denegació de servei</w:t>
            </w:r>
          </w:p>
        </w:tc>
        <w:tc>
          <w:tcPr>
            <w:tcW w:w="552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5E72B1C" w14:textId="432365A5" w:rsidR="008E49FC" w:rsidRPr="00FC4027" w:rsidRDefault="00FC4027" w:rsidP="008E49FC">
            <w:pPr>
              <w:spacing w:after="0"/>
              <w:rPr>
                <w:rFonts w:cs="Segoe UI"/>
                <w:color w:val="000000"/>
                <w:sz w:val="18"/>
                <w:szCs w:val="18"/>
                <w:lang w:val="ca-ES"/>
              </w:rPr>
            </w:pP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>Contemplat pe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>ls serveis de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Google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Cloud</w:t>
            </w:r>
            <w:r w:rsidRPr="00FC4027"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i Microsoft</w:t>
            </w:r>
            <w:r>
              <w:rPr>
                <w:rFonts w:cs="Segoe UI"/>
                <w:color w:val="000000"/>
                <w:sz w:val="18"/>
                <w:szCs w:val="18"/>
                <w:lang w:val="ca-ES"/>
              </w:rPr>
              <w:t xml:space="preserve"> Azure</w:t>
            </w:r>
          </w:p>
        </w:tc>
        <w:tc>
          <w:tcPr>
            <w:tcW w:w="20" w:type="dxa"/>
            <w:tcBorders>
              <w:left w:val="single" w:sz="4" w:space="0" w:color="538135" w:themeColor="accent6" w:themeShade="BF"/>
            </w:tcBorders>
            <w:shd w:val="clear" w:color="auto" w:fill="auto"/>
            <w:vAlign w:val="center"/>
            <w:hideMark/>
          </w:tcPr>
          <w:p w14:paraId="4E59D4F7" w14:textId="77777777" w:rsidR="008E49FC" w:rsidRPr="00FC4027" w:rsidRDefault="008E49FC" w:rsidP="006A698D">
            <w:pPr>
              <w:spacing w:after="0"/>
              <w:rPr>
                <w:rFonts w:ascii="Times New Roman" w:hAnsi="Times New Roman"/>
                <w:sz w:val="16"/>
                <w:szCs w:val="16"/>
                <w:lang w:val="ca-ES"/>
              </w:rPr>
            </w:pPr>
          </w:p>
        </w:tc>
      </w:tr>
    </w:tbl>
    <w:p w14:paraId="1651A471" w14:textId="41FF800F" w:rsidR="004516F3" w:rsidRPr="00FC4027" w:rsidRDefault="005715E1" w:rsidP="001E0983">
      <w:pPr>
        <w:pStyle w:val="Ttol1"/>
        <w:rPr>
          <w:lang w:val="ca-ES"/>
        </w:rPr>
      </w:pPr>
      <w:bookmarkStart w:id="8" w:name="_Toc198883918"/>
      <w:r w:rsidRPr="00FC4027">
        <w:rPr>
          <w:lang w:val="ca-ES"/>
        </w:rPr>
        <w:lastRenderedPageBreak/>
        <w:t>CONCLUSIONS</w:t>
      </w:r>
      <w:bookmarkEnd w:id="8"/>
    </w:p>
    <w:p w14:paraId="611E8D8E" w14:textId="65F98A88" w:rsidR="00261C7F" w:rsidRPr="00FC4027" w:rsidRDefault="007174DD" w:rsidP="003F2AAD">
      <w:pPr>
        <w:jc w:val="both"/>
        <w:rPr>
          <w:rFonts w:cs="Segoe UI"/>
          <w:lang w:val="ca-ES"/>
        </w:rPr>
      </w:pPr>
      <w:r w:rsidRPr="00FC4027">
        <w:rPr>
          <w:rFonts w:cs="Segoe UI"/>
          <w:lang w:val="ca-ES"/>
        </w:rPr>
        <w:t>Prenent en consideració els punts exposats en el punt anterior, com a conclusió general s</w:t>
      </w:r>
      <w:r w:rsidR="00FC4027">
        <w:rPr>
          <w:rFonts w:cs="Segoe UI"/>
          <w:lang w:val="ca-ES"/>
        </w:rPr>
        <w:t>’</w:t>
      </w:r>
      <w:r w:rsidRPr="00FC4027">
        <w:rPr>
          <w:rFonts w:cs="Segoe UI"/>
          <w:lang w:val="ca-ES"/>
        </w:rPr>
        <w:t xml:space="preserve">estima que </w:t>
      </w:r>
      <w:r w:rsidR="00E1558C">
        <w:rPr>
          <w:rFonts w:cs="Segoe UI"/>
          <w:lang w:val="ca-ES"/>
        </w:rPr>
        <w:t>OPTIMPEOPLE parteix d’</w:t>
      </w:r>
      <w:r w:rsidRPr="00FC4027">
        <w:rPr>
          <w:rFonts w:cs="Segoe UI"/>
          <w:lang w:val="ca-ES"/>
        </w:rPr>
        <w:t xml:space="preserve">un compliment </w:t>
      </w:r>
      <w:r w:rsidR="00E1558C">
        <w:rPr>
          <w:rFonts w:cs="Segoe UI"/>
          <w:lang w:val="ca-ES"/>
        </w:rPr>
        <w:t xml:space="preserve">molt </w:t>
      </w:r>
      <w:r w:rsidRPr="00FC4027">
        <w:rPr>
          <w:rFonts w:cs="Segoe UI"/>
          <w:lang w:val="ca-ES"/>
        </w:rPr>
        <w:t>baix de l</w:t>
      </w:r>
      <w:r w:rsidR="00FC4027">
        <w:rPr>
          <w:rFonts w:cs="Segoe UI"/>
          <w:lang w:val="ca-ES"/>
        </w:rPr>
        <w:t>’</w:t>
      </w:r>
      <w:r w:rsidRPr="00FC4027">
        <w:rPr>
          <w:rFonts w:cs="Segoe UI"/>
          <w:lang w:val="ca-ES"/>
        </w:rPr>
        <w:t xml:space="preserve">ENS i es requereix dur a terme </w:t>
      </w:r>
      <w:r w:rsidR="00854BB0">
        <w:rPr>
          <w:rFonts w:cs="Segoe UI"/>
          <w:lang w:val="ca-ES"/>
        </w:rPr>
        <w:t>un bon nombre d’</w:t>
      </w:r>
      <w:r w:rsidRPr="00FC4027">
        <w:rPr>
          <w:rFonts w:cs="Segoe UI"/>
          <w:lang w:val="ca-ES"/>
        </w:rPr>
        <w:t xml:space="preserve">accions de cara a </w:t>
      </w:r>
      <w:r w:rsidR="00854BB0">
        <w:rPr>
          <w:rFonts w:cs="Segoe UI"/>
          <w:lang w:val="ca-ES"/>
        </w:rPr>
        <w:t>obtenir</w:t>
      </w:r>
      <w:r w:rsidRPr="00FC4027">
        <w:rPr>
          <w:rFonts w:cs="Segoe UI"/>
          <w:lang w:val="ca-ES"/>
        </w:rPr>
        <w:t xml:space="preserve"> el seu compliment.</w:t>
      </w:r>
    </w:p>
    <w:p w14:paraId="133B6E73" w14:textId="00EA40C3" w:rsidR="006A4155" w:rsidRPr="00FC4027" w:rsidRDefault="006A4155" w:rsidP="003F2AAD">
      <w:pPr>
        <w:jc w:val="both"/>
        <w:rPr>
          <w:rFonts w:cs="Segoe UI"/>
          <w:lang w:val="ca-ES"/>
        </w:rPr>
      </w:pPr>
      <w:r w:rsidRPr="00FC4027">
        <w:rPr>
          <w:rFonts w:cs="Segoe UI"/>
          <w:lang w:val="ca-ES"/>
        </w:rPr>
        <w:t>Quant a la categorització del sistema, en base a l</w:t>
      </w:r>
      <w:r w:rsidR="00FC4027">
        <w:rPr>
          <w:rFonts w:cs="Segoe UI"/>
          <w:lang w:val="ca-ES"/>
        </w:rPr>
        <w:t>’</w:t>
      </w:r>
      <w:r w:rsidRPr="00FC4027">
        <w:rPr>
          <w:rFonts w:cs="Segoe UI"/>
          <w:lang w:val="ca-ES"/>
        </w:rPr>
        <w:t xml:space="preserve">avaluació proposada, queda clar que, com a mínim per a les dimensions de Confidencialitat i Integritat, el nivell de seguretat mínim requerit és MITJÀ, per la qual cosa la categoria del sistema haurà de ser </w:t>
      </w:r>
      <w:r w:rsidR="00951AF3">
        <w:rPr>
          <w:rFonts w:cs="Segoe UI"/>
          <w:lang w:val="ca-ES"/>
        </w:rPr>
        <w:t>MITJA</w:t>
      </w:r>
      <w:r w:rsidRPr="00FC4027">
        <w:rPr>
          <w:rFonts w:cs="Segoe UI"/>
          <w:lang w:val="ca-ES"/>
        </w:rPr>
        <w:t xml:space="preserve">, com a mínim. Això es deu principalment al fet que es tracten </w:t>
      </w:r>
      <w:r w:rsidR="00951AF3">
        <w:rPr>
          <w:rFonts w:cs="Segoe UI"/>
          <w:lang w:val="ca-ES"/>
        </w:rPr>
        <w:t>dades de ciutadans, que si bé no són de categoria especial, si que poden ser sensibles</w:t>
      </w:r>
      <w:r w:rsidRPr="00FC4027">
        <w:rPr>
          <w:rFonts w:cs="Segoe UI"/>
          <w:lang w:val="ca-ES"/>
        </w:rPr>
        <w:t>.</w:t>
      </w:r>
    </w:p>
    <w:p w14:paraId="781F0189" w14:textId="222C5DCE" w:rsidR="005B01FB" w:rsidRPr="00FC4027" w:rsidRDefault="00811CE2" w:rsidP="003F2AAD">
      <w:pPr>
        <w:jc w:val="both"/>
        <w:rPr>
          <w:rFonts w:cs="Segoe UI"/>
          <w:lang w:val="ca-ES"/>
        </w:rPr>
      </w:pPr>
      <w:r w:rsidRPr="00FC4027">
        <w:rPr>
          <w:rFonts w:cs="Segoe UI"/>
          <w:lang w:val="ca-ES"/>
        </w:rPr>
        <w:t>En conseqüència, s</w:t>
      </w:r>
      <w:r w:rsidR="00FC4027">
        <w:rPr>
          <w:rFonts w:cs="Segoe UI"/>
          <w:lang w:val="ca-ES"/>
        </w:rPr>
        <w:t>’</w:t>
      </w:r>
      <w:r w:rsidRPr="00FC4027">
        <w:rPr>
          <w:rFonts w:cs="Segoe UI"/>
          <w:lang w:val="ca-ES"/>
        </w:rPr>
        <w:t>ha realitzat una avaluació de compliment basant-nos en la necessitat de complir els requisits d</w:t>
      </w:r>
      <w:r w:rsidR="00FC4027">
        <w:rPr>
          <w:rFonts w:cs="Segoe UI"/>
          <w:lang w:val="ca-ES"/>
        </w:rPr>
        <w:t>’</w:t>
      </w:r>
      <w:r w:rsidRPr="00FC4027">
        <w:rPr>
          <w:rFonts w:cs="Segoe UI"/>
          <w:lang w:val="ca-ES"/>
        </w:rPr>
        <w:t xml:space="preserve">aquesta categoria </w:t>
      </w:r>
      <w:r w:rsidR="00951AF3">
        <w:rPr>
          <w:rFonts w:cs="Segoe UI"/>
          <w:lang w:val="ca-ES"/>
        </w:rPr>
        <w:t>MITJA</w:t>
      </w:r>
      <w:r w:rsidRPr="00FC4027">
        <w:rPr>
          <w:rFonts w:cs="Segoe UI"/>
          <w:lang w:val="ca-ES"/>
        </w:rPr>
        <w:t>.</w:t>
      </w:r>
    </w:p>
    <w:p w14:paraId="33D25048" w14:textId="1C1CDAE2" w:rsidR="00C114F8" w:rsidRPr="00FC4027" w:rsidRDefault="00C114F8" w:rsidP="003F2AAD">
      <w:pPr>
        <w:jc w:val="both"/>
        <w:rPr>
          <w:rFonts w:cs="Segoe UI"/>
          <w:lang w:val="ca-ES"/>
        </w:rPr>
      </w:pPr>
      <w:r w:rsidRPr="00FC4027">
        <w:rPr>
          <w:rFonts w:cs="Segoe UI"/>
          <w:lang w:val="ca-ES"/>
        </w:rPr>
        <w:t xml:space="preserve">Si bé, pel </w:t>
      </w:r>
      <w:r w:rsidR="00442C1C">
        <w:rPr>
          <w:rFonts w:cs="Segoe UI"/>
          <w:lang w:val="ca-ES"/>
        </w:rPr>
        <w:t xml:space="preserve">alt </w:t>
      </w:r>
      <w:r w:rsidRPr="00FC4027">
        <w:rPr>
          <w:rFonts w:cs="Segoe UI"/>
          <w:lang w:val="ca-ES"/>
        </w:rPr>
        <w:t>nombre de punts a millorar que s</w:t>
      </w:r>
      <w:r w:rsidR="00FC4027">
        <w:rPr>
          <w:rFonts w:cs="Segoe UI"/>
          <w:lang w:val="ca-ES"/>
        </w:rPr>
        <w:t>’</w:t>
      </w:r>
      <w:r w:rsidRPr="00FC4027">
        <w:rPr>
          <w:rFonts w:cs="Segoe UI"/>
          <w:lang w:val="ca-ES"/>
        </w:rPr>
        <w:t>han identificat es podria pensar que l</w:t>
      </w:r>
      <w:r w:rsidR="00FC4027">
        <w:rPr>
          <w:rFonts w:cs="Segoe UI"/>
          <w:lang w:val="ca-ES"/>
        </w:rPr>
        <w:t>’</w:t>
      </w:r>
      <w:r w:rsidRPr="00FC4027">
        <w:rPr>
          <w:rFonts w:cs="Segoe UI"/>
          <w:lang w:val="ca-ES"/>
        </w:rPr>
        <w:t xml:space="preserve">esforç és </w:t>
      </w:r>
      <w:r w:rsidR="00442C1C">
        <w:rPr>
          <w:rFonts w:cs="Segoe UI"/>
          <w:lang w:val="ca-ES"/>
        </w:rPr>
        <w:t>molt gran,</w:t>
      </w:r>
      <w:r w:rsidRPr="00FC4027">
        <w:rPr>
          <w:rFonts w:cs="Segoe UI"/>
          <w:lang w:val="ca-ES"/>
        </w:rPr>
        <w:t xml:space="preserve"> cal considerar que:</w:t>
      </w:r>
    </w:p>
    <w:p w14:paraId="4252B32C" w14:textId="76721E17" w:rsidR="00951AF3" w:rsidRDefault="006A73B4" w:rsidP="00FC4027">
      <w:pPr>
        <w:pStyle w:val="Pargrafdellista"/>
        <w:numPr>
          <w:ilvl w:val="0"/>
          <w:numId w:val="5"/>
        </w:numPr>
        <w:rPr>
          <w:rFonts w:cs="Segoe UI"/>
          <w:lang w:val="ca-ES"/>
        </w:rPr>
      </w:pPr>
      <w:r>
        <w:rPr>
          <w:rFonts w:cs="Segoe UI"/>
          <w:lang w:val="ca-ES"/>
        </w:rPr>
        <w:t xml:space="preserve">OPTIMPEPOPLE té l’avantatge de que no gestiona una </w:t>
      </w:r>
      <w:r w:rsidR="00B93251">
        <w:rPr>
          <w:rFonts w:cs="Segoe UI"/>
          <w:lang w:val="ca-ES"/>
        </w:rPr>
        <w:t>infraestructura</w:t>
      </w:r>
      <w:r>
        <w:rPr>
          <w:rFonts w:cs="Segoe UI"/>
          <w:lang w:val="ca-ES"/>
        </w:rPr>
        <w:t xml:space="preserve"> TIC complexa</w:t>
      </w:r>
      <w:r w:rsidR="00C22C00">
        <w:rPr>
          <w:rFonts w:cs="Segoe UI"/>
          <w:lang w:val="ca-ES"/>
        </w:rPr>
        <w:t>, ja que es basa en l’ús de serveis de Google i Microsoft que molt probablement ja disposen de certificació de ENS en categoria ALTA</w:t>
      </w:r>
      <w:r w:rsidR="00B93251">
        <w:rPr>
          <w:rFonts w:cs="Segoe UI"/>
          <w:lang w:val="ca-ES"/>
        </w:rPr>
        <w:t>.</w:t>
      </w:r>
    </w:p>
    <w:p w14:paraId="4B5B68DE" w14:textId="254A2ED7" w:rsidR="00442C1C" w:rsidRDefault="00442C1C" w:rsidP="00442C1C">
      <w:pPr>
        <w:pStyle w:val="Pargrafdellista"/>
        <w:numPr>
          <w:ilvl w:val="0"/>
          <w:numId w:val="0"/>
        </w:numPr>
        <w:ind w:left="720"/>
        <w:rPr>
          <w:rFonts w:cs="Segoe UI"/>
          <w:lang w:val="ca-ES"/>
        </w:rPr>
      </w:pPr>
      <w:r>
        <w:rPr>
          <w:rFonts w:cs="Segoe UI"/>
          <w:lang w:val="ca-ES"/>
        </w:rPr>
        <w:t xml:space="preserve">En molts casos es tractarà de </w:t>
      </w:r>
      <w:r w:rsidR="0058531F">
        <w:rPr>
          <w:rFonts w:cs="Segoe UI"/>
          <w:lang w:val="ca-ES"/>
        </w:rPr>
        <w:t>localitzar</w:t>
      </w:r>
      <w:r>
        <w:rPr>
          <w:rFonts w:cs="Segoe UI"/>
          <w:lang w:val="ca-ES"/>
        </w:rPr>
        <w:t xml:space="preserve"> la documentació disponible per evidenciar que les mesures estan cobertes per aquests proveïdors</w:t>
      </w:r>
      <w:r w:rsidR="0058531F">
        <w:rPr>
          <w:rFonts w:cs="Segoe UI"/>
          <w:lang w:val="ca-ES"/>
        </w:rPr>
        <w:t>.</w:t>
      </w:r>
    </w:p>
    <w:p w14:paraId="26635965" w14:textId="7AFEC851" w:rsidR="00D15EA9" w:rsidRDefault="0058531F" w:rsidP="00FC4027">
      <w:pPr>
        <w:pStyle w:val="Pargrafdellista"/>
        <w:numPr>
          <w:ilvl w:val="0"/>
          <w:numId w:val="5"/>
        </w:numPr>
        <w:rPr>
          <w:rFonts w:cs="Segoe UI"/>
          <w:lang w:val="ca-ES"/>
        </w:rPr>
      </w:pPr>
      <w:r>
        <w:rPr>
          <w:rFonts w:cs="Segoe UI"/>
          <w:lang w:val="ca-ES"/>
        </w:rPr>
        <w:t>M</w:t>
      </w:r>
      <w:r w:rsidR="00D15EA9" w:rsidRPr="00FC4027">
        <w:rPr>
          <w:rFonts w:cs="Segoe UI"/>
          <w:lang w:val="ca-ES"/>
        </w:rPr>
        <w:t>oltes de les millores proposades es refereixen a aspectes documentals, ja sigui per documentar processos o disposar de millors evidències de compliment, per la qual cosa es poden implementar amb un esforç raonable i sense excessius costos.</w:t>
      </w:r>
    </w:p>
    <w:p w14:paraId="43DD49B8" w14:textId="00E4841F" w:rsidR="00745D85" w:rsidRPr="00FC4027" w:rsidRDefault="00745D85" w:rsidP="00745D85">
      <w:pPr>
        <w:pStyle w:val="Pargrafdellista"/>
        <w:numPr>
          <w:ilvl w:val="0"/>
          <w:numId w:val="0"/>
        </w:numPr>
        <w:ind w:left="720"/>
        <w:rPr>
          <w:rFonts w:cs="Segoe UI"/>
          <w:lang w:val="ca-ES"/>
        </w:rPr>
      </w:pPr>
      <w:r>
        <w:rPr>
          <w:rFonts w:cs="Segoe UI"/>
          <w:lang w:val="ca-ES"/>
        </w:rPr>
        <w:t xml:space="preserve">En aquest aspecte, la col·laboració del servei d’assessorament serà essencial per tal d’agilitzar </w:t>
      </w:r>
      <w:r w:rsidR="001A34C6">
        <w:rPr>
          <w:rFonts w:cs="Segoe UI"/>
          <w:lang w:val="ca-ES"/>
        </w:rPr>
        <w:t>l’elaboració d’aquesta documentació.</w:t>
      </w:r>
    </w:p>
    <w:p w14:paraId="6957E6AC" w14:textId="04A3DDA5" w:rsidR="00E07007" w:rsidRPr="0058531F" w:rsidRDefault="006D7F61" w:rsidP="00FC4027">
      <w:pPr>
        <w:pStyle w:val="Pargrafdellista"/>
        <w:numPr>
          <w:ilvl w:val="0"/>
          <w:numId w:val="5"/>
        </w:numPr>
        <w:rPr>
          <w:rFonts w:cs="Segoe UI"/>
          <w:lang w:val="ca-ES"/>
        </w:rPr>
      </w:pPr>
      <w:r w:rsidRPr="0058531F">
        <w:rPr>
          <w:rFonts w:cs="Segoe UI"/>
          <w:lang w:val="ca-ES"/>
        </w:rPr>
        <w:t>Si que hi ha algunes mesures que poden implicar la necessitat d</w:t>
      </w:r>
      <w:r w:rsidR="00FC4027" w:rsidRPr="0058531F">
        <w:rPr>
          <w:rFonts w:cs="Segoe UI"/>
          <w:lang w:val="ca-ES"/>
        </w:rPr>
        <w:t>’</w:t>
      </w:r>
      <w:r w:rsidRPr="0058531F">
        <w:rPr>
          <w:rFonts w:cs="Segoe UI"/>
          <w:lang w:val="ca-ES"/>
        </w:rPr>
        <w:t xml:space="preserve">implementar millores en els sistemes o noves eines, per exemple, per al registre de logs i la seva supervisió, </w:t>
      </w:r>
      <w:r w:rsidR="00D31956">
        <w:rPr>
          <w:rFonts w:cs="Segoe UI"/>
          <w:lang w:val="ca-ES"/>
        </w:rPr>
        <w:t xml:space="preserve">o la protecció de les aplicacions web, </w:t>
      </w:r>
      <w:r w:rsidRPr="0058531F">
        <w:rPr>
          <w:rFonts w:cs="Segoe UI"/>
          <w:lang w:val="ca-ES"/>
        </w:rPr>
        <w:t>però aquests casos són molt puntuals.</w:t>
      </w:r>
    </w:p>
    <w:p w14:paraId="1F02F5BF" w14:textId="04C6EED0" w:rsidR="00D31956" w:rsidRPr="00BE6D8A" w:rsidRDefault="00D31956" w:rsidP="00FC4027">
      <w:pPr>
        <w:pStyle w:val="Pargrafdellista"/>
        <w:numPr>
          <w:ilvl w:val="0"/>
          <w:numId w:val="5"/>
        </w:numPr>
        <w:rPr>
          <w:rFonts w:cs="Segoe UI"/>
          <w:lang w:val="ca-ES"/>
        </w:rPr>
      </w:pPr>
      <w:r w:rsidRPr="00BE6D8A">
        <w:rPr>
          <w:rFonts w:cs="Segoe UI"/>
          <w:lang w:val="ca-ES"/>
        </w:rPr>
        <w:t xml:space="preserve">Si que caldrà contemplar com un projecte específic la implementació </w:t>
      </w:r>
      <w:r w:rsidR="004311E8" w:rsidRPr="00BE6D8A">
        <w:rPr>
          <w:rFonts w:cs="Segoe UI"/>
          <w:lang w:val="ca-ES"/>
        </w:rPr>
        <w:t>del compliment del RGPD i la LOPDGDD.</w:t>
      </w:r>
    </w:p>
    <w:p w14:paraId="55E277DA" w14:textId="6A8CE133" w:rsidR="006D7F61" w:rsidRPr="00BE6D8A" w:rsidRDefault="004E4415" w:rsidP="00FC4027">
      <w:pPr>
        <w:pStyle w:val="Pargrafdellista"/>
        <w:numPr>
          <w:ilvl w:val="0"/>
          <w:numId w:val="5"/>
        </w:numPr>
        <w:rPr>
          <w:rFonts w:cs="Segoe UI"/>
          <w:lang w:val="ca-ES"/>
        </w:rPr>
      </w:pPr>
      <w:r w:rsidRPr="00BE6D8A">
        <w:rPr>
          <w:rFonts w:cs="Segoe UI"/>
          <w:lang w:val="ca-ES"/>
        </w:rPr>
        <w:t xml:space="preserve">Un dels àmbits on hi ha un menor compliment és en el de les mesures d'exploració (op.exp.*) ja que s'exigeix una major disciplina en tota la gestió i administració dels sistemes. </w:t>
      </w:r>
    </w:p>
    <w:p w14:paraId="3E708532" w14:textId="45D4993A" w:rsidR="00E57D46" w:rsidRPr="00BE6D8A" w:rsidRDefault="00E57D46" w:rsidP="00FC4027">
      <w:pPr>
        <w:pStyle w:val="Pargrafdellista"/>
        <w:numPr>
          <w:ilvl w:val="0"/>
          <w:numId w:val="5"/>
        </w:numPr>
        <w:rPr>
          <w:rFonts w:cs="Segoe UI"/>
          <w:lang w:val="ca-ES"/>
        </w:rPr>
      </w:pPr>
      <w:r w:rsidRPr="00BE6D8A">
        <w:rPr>
          <w:rFonts w:cs="Segoe UI"/>
          <w:lang w:val="ca-ES"/>
        </w:rPr>
        <w:t>Un altres àmbit en el que</w:t>
      </w:r>
      <w:r w:rsidR="00ED1EA4" w:rsidRPr="00BE6D8A">
        <w:rPr>
          <w:rFonts w:cs="Segoe UI"/>
          <w:lang w:val="ca-ES"/>
        </w:rPr>
        <w:t xml:space="preserve"> serà necessari treballar és en el d’incorporar a les aplicacions les funcionalitats necessàries per a que els clients puguin implementar </w:t>
      </w:r>
      <w:r w:rsidR="00230531" w:rsidRPr="00BE6D8A">
        <w:rPr>
          <w:rFonts w:cs="Segoe UI"/>
          <w:lang w:val="ca-ES"/>
        </w:rPr>
        <w:t>les mesures necessàries per a demostrar el seu propi compliment, per exemple, en les funcions d’autenticació</w:t>
      </w:r>
      <w:r w:rsidR="00BE6D8A" w:rsidRPr="00BE6D8A">
        <w:rPr>
          <w:rFonts w:cs="Segoe UI"/>
          <w:lang w:val="ca-ES"/>
        </w:rPr>
        <w:t xml:space="preserve"> i gestió de registres.</w:t>
      </w:r>
    </w:p>
    <w:p w14:paraId="753007E9" w14:textId="73D4BAC5" w:rsidR="00BA570B" w:rsidRPr="00FC4027" w:rsidRDefault="006A4155" w:rsidP="00B65777">
      <w:pPr>
        <w:jc w:val="both"/>
        <w:rPr>
          <w:rFonts w:cs="Segoe UI"/>
          <w:lang w:val="ca-ES"/>
        </w:rPr>
      </w:pPr>
      <w:r w:rsidRPr="00FC4027">
        <w:rPr>
          <w:rFonts w:cs="Segoe UI"/>
          <w:lang w:val="ca-ES"/>
        </w:rPr>
        <w:lastRenderedPageBreak/>
        <w:t>En resum, si bé caldrà un esforç de l</w:t>
      </w:r>
      <w:r w:rsidR="00FC4027">
        <w:rPr>
          <w:rFonts w:cs="Segoe UI"/>
          <w:lang w:val="ca-ES"/>
        </w:rPr>
        <w:t>’</w:t>
      </w:r>
      <w:r w:rsidRPr="00FC4027">
        <w:rPr>
          <w:rFonts w:cs="Segoe UI"/>
          <w:lang w:val="ca-ES"/>
        </w:rPr>
        <w:t>organització i algunes inversions per millorar el compliment, es considera que el treball requerit pot ser assumible</w:t>
      </w:r>
      <w:r w:rsidR="001A34C6">
        <w:rPr>
          <w:rFonts w:cs="Segoe UI"/>
          <w:lang w:val="ca-ES"/>
        </w:rPr>
        <w:t>,</w:t>
      </w:r>
      <w:r w:rsidRPr="00FC4027">
        <w:rPr>
          <w:rFonts w:cs="Segoe UI"/>
          <w:lang w:val="ca-ES"/>
        </w:rPr>
        <w:t xml:space="preserve"> </w:t>
      </w:r>
      <w:r w:rsidR="00BE6D8A">
        <w:rPr>
          <w:rFonts w:cs="Segoe UI"/>
          <w:lang w:val="ca-ES"/>
        </w:rPr>
        <w:t>amb els suport dels serveis d’asse</w:t>
      </w:r>
      <w:r w:rsidR="001A34C6">
        <w:rPr>
          <w:rFonts w:cs="Segoe UI"/>
          <w:lang w:val="ca-ES"/>
        </w:rPr>
        <w:t>ss</w:t>
      </w:r>
      <w:r w:rsidR="00BE6D8A">
        <w:rPr>
          <w:rFonts w:cs="Segoe UI"/>
          <w:lang w:val="ca-ES"/>
        </w:rPr>
        <w:t>orament</w:t>
      </w:r>
      <w:r w:rsidR="001A34C6">
        <w:rPr>
          <w:rFonts w:cs="Segoe UI"/>
          <w:lang w:val="ca-ES"/>
        </w:rPr>
        <w:t>,</w:t>
      </w:r>
      <w:r w:rsidR="00BE6D8A">
        <w:rPr>
          <w:rFonts w:cs="Segoe UI"/>
          <w:lang w:val="ca-ES"/>
        </w:rPr>
        <w:t xml:space="preserve"> </w:t>
      </w:r>
      <w:r w:rsidRPr="00FC4027">
        <w:rPr>
          <w:rFonts w:cs="Segoe UI"/>
          <w:lang w:val="ca-ES"/>
        </w:rPr>
        <w:t>i plantejar-se l</w:t>
      </w:r>
      <w:r w:rsidR="00FC4027">
        <w:rPr>
          <w:rFonts w:cs="Segoe UI"/>
          <w:lang w:val="ca-ES"/>
        </w:rPr>
        <w:t>’</w:t>
      </w:r>
      <w:r w:rsidRPr="00FC4027">
        <w:rPr>
          <w:rFonts w:cs="Segoe UI"/>
          <w:lang w:val="ca-ES"/>
        </w:rPr>
        <w:t>obtenció de la certificació en menys d</w:t>
      </w:r>
      <w:r w:rsidR="00FC4027">
        <w:rPr>
          <w:rFonts w:cs="Segoe UI"/>
          <w:lang w:val="ca-ES"/>
        </w:rPr>
        <w:t>’</w:t>
      </w:r>
      <w:r w:rsidRPr="00FC4027">
        <w:rPr>
          <w:rFonts w:cs="Segoe UI"/>
          <w:lang w:val="ca-ES"/>
        </w:rPr>
        <w:t>un any.</w:t>
      </w:r>
    </w:p>
    <w:sectPr w:rsidR="00BA570B" w:rsidRPr="00FC4027" w:rsidSect="006A27C9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701" w:right="1701" w:bottom="1418" w:left="1701" w:header="426" w:footer="286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C74E5" w14:textId="77777777" w:rsidR="000D412C" w:rsidRDefault="000D412C">
      <w:r>
        <w:separator/>
      </w:r>
    </w:p>
    <w:p w14:paraId="03CD4631" w14:textId="77777777" w:rsidR="000D412C" w:rsidRDefault="000D412C"/>
  </w:endnote>
  <w:endnote w:type="continuationSeparator" w:id="0">
    <w:p w14:paraId="2FE3B30F" w14:textId="77777777" w:rsidR="000D412C" w:rsidRDefault="000D412C">
      <w:r>
        <w:continuationSeparator/>
      </w:r>
    </w:p>
    <w:p w14:paraId="4D590EE8" w14:textId="77777777" w:rsidR="000D412C" w:rsidRDefault="000D412C"/>
  </w:endnote>
  <w:endnote w:type="continuationNotice" w:id="1">
    <w:p w14:paraId="770B9257" w14:textId="77777777" w:rsidR="000D412C" w:rsidRDefault="000D412C">
      <w:pPr>
        <w:spacing w:after="0"/>
      </w:pPr>
    </w:p>
    <w:p w14:paraId="11F9FE15" w14:textId="77777777" w:rsidR="000D412C" w:rsidRDefault="000D41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0D4BD2" w14:textId="7AF0E9D9" w:rsidR="007B37A2" w:rsidRPr="00D80CFA" w:rsidRDefault="00EC2E16" w:rsidP="008C40EA">
    <w:pPr>
      <w:tabs>
        <w:tab w:val="center" w:pos="6237"/>
        <w:tab w:val="right" w:pos="9639"/>
      </w:tabs>
      <w:spacing w:after="0"/>
      <w:ind w:left="-567" w:right="-799"/>
      <w:rPr>
        <w:b/>
        <w:bCs/>
        <w:color w:val="FFFFFF" w:themeColor="background1"/>
        <w:sz w:val="18"/>
        <w:szCs w:val="18"/>
        <w:lang w:val="en-GB"/>
      </w:rPr>
    </w:pPr>
    <w:r w:rsidRPr="00EC2E16">
      <w:rPr>
        <w:rFonts w:ascii="Verdana" w:hAnsi="Verdana"/>
        <w:b/>
        <w:bCs/>
        <w:noProof/>
        <w:color w:val="FFFFFF" w:themeColor="background1"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6E48295" wp14:editId="291DB8F7">
              <wp:simplePos x="0" y="0"/>
              <wp:positionH relativeFrom="page">
                <wp:posOffset>-51758</wp:posOffset>
              </wp:positionH>
              <wp:positionV relativeFrom="page">
                <wp:posOffset>9480430</wp:posOffset>
              </wp:positionV>
              <wp:extent cx="7850037" cy="729076"/>
              <wp:effectExtent l="0" t="0" r="0" b="0"/>
              <wp:wrapNone/>
              <wp:docPr id="3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50037" cy="729076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A1C1D99" w14:textId="231565A8" w:rsidR="00506581" w:rsidRPr="00553546" w:rsidRDefault="00506581" w:rsidP="00506581">
                          <w:pPr>
                            <w:spacing w:before="23"/>
                            <w:ind w:left="20"/>
                            <w:rPr>
                              <w:rFonts w:cstheme="minorHAnsi"/>
                              <w:b/>
                              <w:color w:val="FFFFFF" w:themeColor="background1"/>
                              <w:sz w:val="24"/>
                            </w:rPr>
                          </w:pPr>
                          <w:r w:rsidRPr="00553546">
                            <w:rPr>
                              <w:rFonts w:cstheme="minorHAnsi"/>
                              <w:w w:val="85"/>
                              <w:sz w:val="24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E48295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7" type="#_x0000_t202" style="position:absolute;left:0;text-align:left;margin-left:-4.1pt;margin-top:746.5pt;width:618.1pt;height:57.4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" fillcolor="#c45911 [2405]" stroked="f">
              <v:textbox inset="0,0,0,0">
                <w:txbxContent>
                  <w:p w14:paraId="4A1C1D99" w14:textId="231565A8" w:rsidR="00506581" w:rsidRPr="00553546" w:rsidRDefault="00506581" w:rsidP="00506581">
                    <w:pPr>
                      <w:spacing w:before="23"/>
                      <w:ind w:left="20"/>
                      <w:rPr>
                        <w:rFonts w:cstheme="minorHAnsi"/>
                        <w:b/>
                        <w:color w:val="FFFFFF" w:themeColor="background1"/>
                        <w:sz w:val="24"/>
                      </w:rPr>
                    </w:pPr>
                    <w:r w:rsidRPr="00553546">
                      <w:rPr>
                        <w:rFonts w:cstheme="minorHAnsi"/>
                        <w:w w:val="85"/>
                        <w:sz w:val="24"/>
                      </w:rPr>
                      <w:t xml:space="preserve">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80CFA">
      <w:rPr>
        <w:b/>
        <w:bCs/>
        <w:color w:val="FFFFFF" w:themeColor="background1"/>
        <w:sz w:val="18"/>
        <w:szCs w:val="18"/>
      </w:rPr>
      <w:t>Informe Anàlisi GAP ENS – OptimPeople</w:t>
    </w:r>
    <w:r w:rsidRPr="00D80CFA">
      <w:rPr>
        <w:b/>
        <w:bCs/>
        <w:color w:val="FFFFFF" w:themeColor="background1"/>
        <w:sz w:val="18"/>
        <w:szCs w:val="18"/>
      </w:rPr>
      <w:tab/>
    </w:r>
    <w:r w:rsidRPr="00D80CFA">
      <w:rPr>
        <w:b/>
        <w:bCs/>
        <w:color w:val="FFFFFF" w:themeColor="background1"/>
        <w:sz w:val="18"/>
        <w:szCs w:val="18"/>
      </w:rPr>
      <w:tab/>
    </w:r>
    <w:r w:rsidR="00E54826" w:rsidRPr="00E54826">
      <w:rPr>
        <w:b/>
        <w:bCs/>
        <w:color w:val="FFFFFF" w:themeColor="background1"/>
        <w:sz w:val="18"/>
        <w:szCs w:val="18"/>
      </w:rPr>
      <w:fldChar w:fldCharType="begin"/>
    </w:r>
    <w:r w:rsidR="00E54826" w:rsidRPr="00D80CFA">
      <w:rPr>
        <w:b/>
        <w:bCs/>
        <w:color w:val="FFFFFF" w:themeColor="background1"/>
        <w:sz w:val="18"/>
        <w:szCs w:val="18"/>
      </w:rPr>
      <w:instrText>PAGE   \* MERGEFORMAT</w:instrText>
    </w:r>
    <w:r w:rsidR="00E54826" w:rsidRPr="00E54826">
      <w:rPr>
        <w:b/>
        <w:bCs/>
        <w:color w:val="FFFFFF" w:themeColor="background1"/>
        <w:sz w:val="18"/>
        <w:szCs w:val="18"/>
      </w:rPr>
      <w:fldChar w:fldCharType="separate"/>
    </w:r>
    <w:r w:rsidR="00E54826" w:rsidRPr="00D80CFA">
      <w:rPr>
        <w:b/>
        <w:bCs/>
        <w:color w:val="FFFFFF" w:themeColor="background1"/>
        <w:sz w:val="18"/>
        <w:szCs w:val="18"/>
      </w:rPr>
      <w:t>1</w:t>
    </w:r>
    <w:r w:rsidR="00E54826" w:rsidRPr="00E54826">
      <w:rPr>
        <w:b/>
        <w:bCs/>
        <w:color w:val="FFFFFF" w:themeColor="background1"/>
        <w:sz w:val="18"/>
        <w:szCs w:val="18"/>
      </w:rPr>
      <w:fldChar w:fldCharType="end"/>
    </w:r>
    <w:r w:rsidR="00E54826" w:rsidRPr="00D80CFA">
      <w:rPr>
        <w:b/>
        <w:bCs/>
        <w:color w:val="FFFFFF" w:themeColor="background1"/>
        <w:sz w:val="18"/>
        <w:szCs w:val="18"/>
      </w:rPr>
      <w:t xml:space="preserve"> de</w:t>
    </w:r>
    <w:r w:rsidR="00353B8E">
      <w:rPr>
        <w:b/>
        <w:bCs/>
        <w:color w:val="FFFFFF" w:themeColor="background1"/>
        <w:sz w:val="18"/>
        <w:szCs w:val="18"/>
      </w:rPr>
      <w:fldChar w:fldCharType="begin"/>
    </w:r>
    <w:r w:rsidR="00353B8E" w:rsidRPr="00D80CFA">
      <w:rPr>
        <w:b/>
        <w:bCs/>
        <w:color w:val="FFFFFF" w:themeColor="background1"/>
        <w:sz w:val="18"/>
        <w:szCs w:val="18"/>
      </w:rPr>
      <w:instrText xml:space="preserve"> {={NUMPAGES}-1} \* MERGEFORMAT </w:instrText>
    </w:r>
    <w:r w:rsidR="00353B8E">
      <w:rPr>
        <w:b/>
        <w:bCs/>
        <w:color w:val="FFFFFF" w:themeColor="background1"/>
        <w:sz w:val="18"/>
        <w:szCs w:val="18"/>
      </w:rPr>
      <w:fldChar w:fldCharType="end"/>
    </w:r>
    <w:r w:rsidR="00E73C9C" w:rsidRPr="00D80CFA">
      <w:rPr>
        <w:b/>
        <w:bCs/>
        <w:color w:val="FFFFFF" w:themeColor="background1"/>
        <w:sz w:val="18"/>
        <w:szCs w:val="18"/>
      </w:rPr>
      <w:t xml:space="preserve"> </w:t>
    </w:r>
    <w:r w:rsidR="004204E2">
      <w:rPr>
        <w:b/>
        <w:bCs/>
        <w:color w:val="FFFFFF" w:themeColor="background1"/>
        <w:sz w:val="18"/>
        <w:szCs w:val="18"/>
      </w:rPr>
      <w:fldChar w:fldCharType="begin"/>
    </w:r>
    <w:r w:rsidR="004204E2" w:rsidRPr="00D80CFA">
      <w:rPr>
        <w:b/>
        <w:bCs/>
        <w:color w:val="FFFFFF" w:themeColor="background1"/>
        <w:sz w:val="18"/>
        <w:szCs w:val="18"/>
      </w:rPr>
      <w:instrText xml:space="preserve"> </w:instrText>
    </w:r>
    <w:r w:rsidR="007360CC" w:rsidRPr="00D80CFA">
      <w:rPr>
        <w:b/>
        <w:bCs/>
        <w:color w:val="FFFFFF" w:themeColor="background1"/>
        <w:sz w:val="18"/>
        <w:szCs w:val="18"/>
      </w:rPr>
      <w:instrText>=</w:instrText>
    </w:r>
    <w:r w:rsidR="004B7136">
      <w:rPr>
        <w:b/>
        <w:bCs/>
        <w:color w:val="FFFFFF" w:themeColor="background1"/>
        <w:sz w:val="18"/>
        <w:szCs w:val="18"/>
      </w:rPr>
      <w:fldChar w:fldCharType="begin"/>
    </w:r>
    <w:r w:rsidR="004B7136" w:rsidRPr="00D80CFA">
      <w:rPr>
        <w:b/>
        <w:bCs/>
        <w:color w:val="FFFFFF" w:themeColor="background1"/>
        <w:sz w:val="18"/>
        <w:szCs w:val="18"/>
      </w:rPr>
      <w:instrText xml:space="preserve"> </w:instrText>
    </w:r>
    <w:r w:rsidR="004204E2" w:rsidRPr="00D80CFA">
      <w:rPr>
        <w:b/>
        <w:bCs/>
        <w:color w:val="FFFFFF" w:themeColor="background1"/>
        <w:sz w:val="18"/>
        <w:szCs w:val="18"/>
      </w:rPr>
      <w:instrText xml:space="preserve">NUMPAGES  \* Arabic  \* MERGEFORMAT </w:instrText>
    </w:r>
    <w:r w:rsidR="004B7136" w:rsidRPr="00D80CFA">
      <w:rPr>
        <w:b/>
        <w:bCs/>
        <w:color w:val="FFFFFF" w:themeColor="background1"/>
        <w:sz w:val="18"/>
        <w:szCs w:val="18"/>
      </w:rPr>
      <w:instrText xml:space="preserve"> </w:instrText>
    </w:r>
    <w:r w:rsidR="004B7136">
      <w:rPr>
        <w:b/>
        <w:bCs/>
        <w:color w:val="FFFFFF" w:themeColor="background1"/>
        <w:sz w:val="18"/>
        <w:szCs w:val="18"/>
      </w:rPr>
      <w:fldChar w:fldCharType="separate"/>
    </w:r>
    <w:r w:rsidR="001B57D1">
      <w:rPr>
        <w:b/>
        <w:bCs/>
        <w:noProof/>
        <w:color w:val="FFFFFF" w:themeColor="background1"/>
        <w:sz w:val="18"/>
        <w:szCs w:val="18"/>
      </w:rPr>
      <w:instrText>24</w:instrText>
    </w:r>
    <w:r w:rsidR="004B7136">
      <w:rPr>
        <w:b/>
        <w:bCs/>
        <w:color w:val="FFFFFF" w:themeColor="background1"/>
        <w:sz w:val="18"/>
        <w:szCs w:val="18"/>
      </w:rPr>
      <w:fldChar w:fldCharType="end"/>
    </w:r>
    <w:r w:rsidR="00265F24" w:rsidRPr="00D80CFA">
      <w:rPr>
        <w:b/>
        <w:bCs/>
        <w:color w:val="FFFFFF" w:themeColor="background1"/>
        <w:sz w:val="18"/>
        <w:szCs w:val="18"/>
      </w:rPr>
      <w:instrText>-1</w:instrText>
    </w:r>
    <w:r w:rsidR="004204E2">
      <w:rPr>
        <w:b/>
        <w:bCs/>
        <w:color w:val="FFFFFF" w:themeColor="background1"/>
        <w:sz w:val="18"/>
        <w:szCs w:val="18"/>
      </w:rPr>
      <w:fldChar w:fldCharType="separate"/>
    </w:r>
    <w:r w:rsidR="001B57D1">
      <w:rPr>
        <w:b/>
        <w:bCs/>
        <w:noProof/>
        <w:color w:val="FFFFFF" w:themeColor="background1"/>
        <w:sz w:val="18"/>
        <w:szCs w:val="18"/>
      </w:rPr>
      <w:t>23</w:t>
    </w:r>
    <w:r w:rsidR="004204E2">
      <w:rPr>
        <w:b/>
        <w:bCs/>
        <w:color w:val="FFFFFF" w:themeColor="background1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5BD27A" w14:textId="34E6C7B2" w:rsidR="00171D1D" w:rsidRPr="00E17D1C" w:rsidRDefault="00E17D1C" w:rsidP="00E17D1C">
    <w:pPr>
      <w:pStyle w:val="Peu"/>
      <w:ind w:left="709"/>
    </w:pPr>
    <w:r w:rsidRPr="00E17D1C">
      <w:rPr>
        <w:sz w:val="18"/>
        <w:szCs w:val="18"/>
      </w:rPr>
      <w:t>© TORINNOVA, 202</w:t>
    </w:r>
    <w:r w:rsidR="00171D1D" w:rsidRPr="00E17D1C">
      <w:rPr>
        <w:noProof/>
      </w:rPr>
      <w:drawing>
        <wp:anchor distT="0" distB="0" distL="114300" distR="114300" simplePos="0" relativeHeight="251656192" behindDoc="0" locked="0" layoutInCell="1" allowOverlap="1" wp14:anchorId="2F6FECA0" wp14:editId="20520C7F">
          <wp:simplePos x="0" y="0"/>
          <wp:positionH relativeFrom="column">
            <wp:posOffset>-1416565</wp:posOffset>
          </wp:positionH>
          <wp:positionV relativeFrom="paragraph">
            <wp:posOffset>4088402</wp:posOffset>
          </wp:positionV>
          <wp:extent cx="8561657" cy="5622600"/>
          <wp:effectExtent l="0" t="0" r="0" b="0"/>
          <wp:wrapNone/>
          <wp:docPr id="965345438" name="Imagen 3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1657" cy="5622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40EA">
      <w:rPr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4BEC5A" w14:textId="77777777" w:rsidR="000D412C" w:rsidRDefault="000D412C">
      <w:r>
        <w:separator/>
      </w:r>
    </w:p>
    <w:p w14:paraId="58B6F7EF" w14:textId="77777777" w:rsidR="000D412C" w:rsidRDefault="000D412C"/>
  </w:footnote>
  <w:footnote w:type="continuationSeparator" w:id="0">
    <w:p w14:paraId="3BD373B8" w14:textId="77777777" w:rsidR="000D412C" w:rsidRDefault="000D412C">
      <w:r>
        <w:continuationSeparator/>
      </w:r>
    </w:p>
    <w:p w14:paraId="3A0B3495" w14:textId="77777777" w:rsidR="000D412C" w:rsidRDefault="000D412C"/>
  </w:footnote>
  <w:footnote w:type="continuationNotice" w:id="1">
    <w:p w14:paraId="53A64AF7" w14:textId="77777777" w:rsidR="000D412C" w:rsidRDefault="000D412C">
      <w:pPr>
        <w:spacing w:after="0"/>
      </w:pPr>
    </w:p>
    <w:p w14:paraId="2D96B874" w14:textId="77777777" w:rsidR="000D412C" w:rsidRDefault="000D412C"/>
  </w:footnote>
  <w:footnote w:id="2">
    <w:p w14:paraId="4A8B9989" w14:textId="279A0783" w:rsidR="002A62A5" w:rsidRPr="002A62A5" w:rsidRDefault="002A62A5">
      <w:pPr>
        <w:pStyle w:val="Textdenotaapeudepgina"/>
      </w:pPr>
      <w:r>
        <w:rPr>
          <w:rStyle w:val="Refernciadenotaapeudepgina"/>
        </w:rPr>
        <w:footnoteRef/>
      </w:r>
      <w:r>
        <w:t xml:space="preserve"> </w:t>
      </w:r>
      <w:r w:rsidRPr="0086758F">
        <w:rPr>
          <w:b/>
          <w:bCs/>
          <w:sz w:val="20"/>
          <w:szCs w:val="20"/>
        </w:rPr>
        <w:t>C:</w:t>
      </w:r>
      <w:r w:rsidRPr="0086758F">
        <w:rPr>
          <w:sz w:val="20"/>
          <w:szCs w:val="20"/>
        </w:rPr>
        <w:t xml:space="preserve"> Confidencialitat; </w:t>
      </w:r>
      <w:r w:rsidRPr="0086758F">
        <w:rPr>
          <w:b/>
          <w:bCs/>
          <w:sz w:val="20"/>
          <w:szCs w:val="20"/>
        </w:rPr>
        <w:t>I:</w:t>
      </w:r>
      <w:r w:rsidRPr="0086758F">
        <w:rPr>
          <w:sz w:val="20"/>
          <w:szCs w:val="20"/>
        </w:rPr>
        <w:t xml:space="preserve"> Integritat; </w:t>
      </w:r>
      <w:r w:rsidRPr="0086758F">
        <w:rPr>
          <w:b/>
          <w:bCs/>
          <w:sz w:val="20"/>
          <w:szCs w:val="20"/>
        </w:rPr>
        <w:t>D:</w:t>
      </w:r>
      <w:r w:rsidRPr="0086758F">
        <w:rPr>
          <w:sz w:val="20"/>
          <w:szCs w:val="20"/>
        </w:rPr>
        <w:t xml:space="preserve"> Disponibilitat; </w:t>
      </w:r>
      <w:r w:rsidR="0086758F" w:rsidRPr="0086758F">
        <w:rPr>
          <w:b/>
          <w:bCs/>
          <w:sz w:val="20"/>
          <w:szCs w:val="20"/>
        </w:rPr>
        <w:t>A:</w:t>
      </w:r>
      <w:r w:rsidR="0086758F" w:rsidRPr="0086758F">
        <w:rPr>
          <w:sz w:val="20"/>
          <w:szCs w:val="20"/>
        </w:rPr>
        <w:t xml:space="preserve"> Autenticitat; </w:t>
      </w:r>
      <w:r w:rsidR="0086758F" w:rsidRPr="0086758F">
        <w:rPr>
          <w:b/>
          <w:bCs/>
          <w:sz w:val="20"/>
          <w:szCs w:val="20"/>
        </w:rPr>
        <w:t>T:</w:t>
      </w:r>
      <w:r w:rsidR="0086758F" w:rsidRPr="0086758F">
        <w:rPr>
          <w:sz w:val="20"/>
          <w:szCs w:val="20"/>
        </w:rPr>
        <w:t xml:space="preserve"> Traçabilitat</w:t>
      </w:r>
    </w:p>
  </w:footnote>
  <w:footnote w:id="3">
    <w:p w14:paraId="2158D467" w14:textId="4B9D2397" w:rsidR="00BE5516" w:rsidRPr="00BE5516" w:rsidRDefault="00BE5516" w:rsidP="0063639E">
      <w:pPr>
        <w:pStyle w:val="Textdenotaapeudepgina"/>
        <w:spacing w:after="0"/>
        <w:rPr>
          <w:lang w:val="ca-ES"/>
        </w:rPr>
      </w:pPr>
      <w:r>
        <w:rPr>
          <w:rStyle w:val="Refernciadenotaapeudepgina"/>
        </w:rPr>
        <w:footnoteRef/>
      </w:r>
      <w:r>
        <w:t xml:space="preserve"> </w:t>
      </w:r>
      <w:r w:rsidRPr="00BE5516">
        <w:rPr>
          <w:sz w:val="20"/>
          <w:szCs w:val="20"/>
        </w:rPr>
        <w:t xml:space="preserve">Cal recordar que aquest annex s' ha elaborat a partir del model establert per la guia </w:t>
      </w:r>
      <w:r w:rsidRPr="00BE5516">
        <w:rPr>
          <w:i/>
          <w:iCs/>
          <w:sz w:val="20"/>
          <w:szCs w:val="20"/>
        </w:rPr>
        <w:t>CCN-STIC-808 Verificació de compliment de les mesures ENS</w:t>
      </w:r>
      <w:r w:rsidRPr="00BE5516">
        <w:rPr>
          <w:sz w:val="20"/>
          <w:szCs w:val="20"/>
        </w:rPr>
        <w:t xml:space="preserve"> i, per tant, és totalment reaprofitable com a punt de partida per al procés d' implantació de l' ENS, actualitzant-lo amb la informació de les mesures que es vagin implementant.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ulaambquadrcula"/>
      <w:tblW w:w="10348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5"/>
      <w:gridCol w:w="5953"/>
    </w:tblGrid>
    <w:tr w:rsidR="00151717" w14:paraId="2228DC36" w14:textId="77777777" w:rsidTr="0010494B">
      <w:tc>
        <w:tcPr>
          <w:tcW w:w="4395" w:type="dxa"/>
          <w:vAlign w:val="center"/>
        </w:tcPr>
        <w:p w14:paraId="45646D3C" w14:textId="27FBE187" w:rsidR="00151717" w:rsidRDefault="003C2C8B" w:rsidP="00690025">
          <w:pPr>
            <w:pStyle w:val="Capalera"/>
            <w:rPr>
              <w:lang w:eastAsia="en-US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59264" behindDoc="0" locked="0" layoutInCell="1" allowOverlap="1" wp14:anchorId="07C74CDD" wp14:editId="32454205">
                <wp:simplePos x="0" y="0"/>
                <wp:positionH relativeFrom="column">
                  <wp:posOffset>-332105</wp:posOffset>
                </wp:positionH>
                <wp:positionV relativeFrom="paragraph">
                  <wp:posOffset>77470</wp:posOffset>
                </wp:positionV>
                <wp:extent cx="1943100" cy="416560"/>
                <wp:effectExtent l="0" t="0" r="0" b="2540"/>
                <wp:wrapNone/>
                <wp:docPr id="1562075408" name="Imat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3" w:type="dxa"/>
          <w:vAlign w:val="center"/>
        </w:tcPr>
        <w:p w14:paraId="38BF68EB" w14:textId="257BC1F9" w:rsidR="00151717" w:rsidRPr="005C42C4" w:rsidRDefault="00151717" w:rsidP="00690025">
          <w:pPr>
            <w:pStyle w:val="Capalera"/>
            <w:jc w:val="right"/>
            <w:rPr>
              <w:b/>
              <w:bCs/>
            </w:rPr>
          </w:pPr>
        </w:p>
      </w:tc>
    </w:tr>
  </w:tbl>
  <w:p w14:paraId="1494B91E" w14:textId="47EBC1A2" w:rsidR="00151717" w:rsidRDefault="003C2C8B" w:rsidP="00ED70DE">
    <w:pPr>
      <w:pStyle w:val="Capalera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703BAB" wp14:editId="2FEBCE42">
          <wp:simplePos x="0" y="0"/>
          <wp:positionH relativeFrom="column">
            <wp:posOffset>3889738</wp:posOffset>
          </wp:positionH>
          <wp:positionV relativeFrom="paragraph">
            <wp:posOffset>-199390</wp:posOffset>
          </wp:positionV>
          <wp:extent cx="2361895" cy="415562"/>
          <wp:effectExtent l="0" t="0" r="635" b="3810"/>
          <wp:wrapNone/>
          <wp:docPr id="310114987" name="Imatge 1" descr="Imatge que conté text, Font, logotip, Gràfics&#10;&#10;Descripció generada automàtica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336" name="Imatge 1" descr="Imatge que conté text, Font, logotip, Gràfics&#10;&#10;Descripció generada automàticamen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895" cy="415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3DC9FF" w14:textId="614A92E5" w:rsidR="007B37A2" w:rsidRDefault="008C40EA" w:rsidP="008C40EA">
    <w:pPr>
      <w:tabs>
        <w:tab w:val="left" w:pos="201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1D2873" w14:textId="61AA83C1" w:rsidR="00C40051" w:rsidRDefault="008C40EA">
    <w:pPr>
      <w:pStyle w:val="Capaler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58D796C" wp14:editId="0B7AC4B5">
          <wp:simplePos x="0" y="0"/>
          <wp:positionH relativeFrom="column">
            <wp:posOffset>-747576</wp:posOffset>
          </wp:positionH>
          <wp:positionV relativeFrom="paragraph">
            <wp:posOffset>33927</wp:posOffset>
          </wp:positionV>
          <wp:extent cx="2313880" cy="496570"/>
          <wp:effectExtent l="0" t="0" r="0" b="0"/>
          <wp:wrapNone/>
          <wp:docPr id="1620611160" name="Imat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659206" name="Imatge 15976592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13880" cy="496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329D1"/>
    <w:multiLevelType w:val="multilevel"/>
    <w:tmpl w:val="4484CADA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83C5E92"/>
    <w:multiLevelType w:val="hybridMultilevel"/>
    <w:tmpl w:val="E02CB426"/>
    <w:lvl w:ilvl="0" w:tplc="FFFFFFFF">
      <w:start w:val="1"/>
      <w:numFmt w:val="bullet"/>
      <w:lvlText w:val=""/>
      <w:lvlJc w:val="left"/>
      <w:pPr>
        <w:ind w:left="766" w:hanging="360"/>
      </w:pPr>
      <w:rPr>
        <w:rFonts w:ascii="Wingdings" w:hAnsi="Wingdings" w:hint="default"/>
      </w:rPr>
    </w:lvl>
    <w:lvl w:ilvl="1" w:tplc="2244EBAA">
      <w:start w:val="1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260F5406"/>
    <w:multiLevelType w:val="hybridMultilevel"/>
    <w:tmpl w:val="4CF0258C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B66A8"/>
    <w:multiLevelType w:val="hybridMultilevel"/>
    <w:tmpl w:val="EC60C85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D30A0"/>
    <w:multiLevelType w:val="hybridMultilevel"/>
    <w:tmpl w:val="5ADAEBE4"/>
    <w:lvl w:ilvl="0" w:tplc="215650A0">
      <w:start w:val="1"/>
      <w:numFmt w:val="bullet"/>
      <w:lvlText w:val=""/>
      <w:lvlJc w:val="left"/>
      <w:pPr>
        <w:ind w:left="766" w:hanging="360"/>
      </w:pPr>
      <w:rPr>
        <w:rFonts w:ascii="Wingdings" w:hAnsi="Wingdings" w:hint="default"/>
        <w:color w:val="auto"/>
      </w:rPr>
    </w:lvl>
    <w:lvl w:ilvl="1" w:tplc="0403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424F00B8"/>
    <w:multiLevelType w:val="hybridMultilevel"/>
    <w:tmpl w:val="6A8A8D98"/>
    <w:lvl w:ilvl="0" w:tplc="FFFFFFFF">
      <w:start w:val="1"/>
      <w:numFmt w:val="bullet"/>
      <w:lvlText w:val=""/>
      <w:lvlJc w:val="left"/>
      <w:pPr>
        <w:ind w:left="766" w:hanging="360"/>
      </w:pPr>
      <w:rPr>
        <w:rFonts w:ascii="Wingdings" w:hAnsi="Wingdings" w:hint="default"/>
        <w:color w:val="auto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B6B99"/>
    <w:multiLevelType w:val="hybridMultilevel"/>
    <w:tmpl w:val="4A0E891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F11DD"/>
    <w:multiLevelType w:val="hybridMultilevel"/>
    <w:tmpl w:val="FF608D8E"/>
    <w:lvl w:ilvl="0" w:tplc="31225D4C">
      <w:start w:val="1"/>
      <w:numFmt w:val="bullet"/>
      <w:pStyle w:val="Pargrafdel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47D9A">
      <w:numFmt w:val="bullet"/>
      <w:lvlText w:val="-"/>
      <w:lvlJc w:val="left"/>
      <w:pPr>
        <w:ind w:left="1440" w:hanging="360"/>
      </w:pPr>
      <w:rPr>
        <w:rFonts w:ascii="Segoe UI" w:eastAsiaTheme="minorHAnsi" w:hAnsi="Segoe UI" w:cs="Segoe UI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C76A4"/>
    <w:multiLevelType w:val="hybridMultilevel"/>
    <w:tmpl w:val="BB9277F4"/>
    <w:lvl w:ilvl="0" w:tplc="FFFFFFFF">
      <w:start w:val="1"/>
      <w:numFmt w:val="bullet"/>
      <w:lvlText w:val=""/>
      <w:lvlJc w:val="left"/>
      <w:pPr>
        <w:ind w:left="766" w:hanging="360"/>
      </w:pPr>
      <w:rPr>
        <w:rFonts w:ascii="Wingdings" w:hAnsi="Wingdings" w:hint="default"/>
        <w:color w:val="auto"/>
      </w:rPr>
    </w:lvl>
    <w:lvl w:ilvl="1" w:tplc="2244EBAA">
      <w:start w:val="1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9" w15:restartNumberingAfterBreak="0">
    <w:nsid w:val="7CEA5FDA"/>
    <w:multiLevelType w:val="hybridMultilevel"/>
    <w:tmpl w:val="D97E33F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30695">
    <w:abstractNumId w:val="0"/>
  </w:num>
  <w:num w:numId="2" w16cid:durableId="413403167">
    <w:abstractNumId w:val="7"/>
  </w:num>
  <w:num w:numId="3" w16cid:durableId="552078117">
    <w:abstractNumId w:val="4"/>
  </w:num>
  <w:num w:numId="4" w16cid:durableId="1575123898">
    <w:abstractNumId w:val="1"/>
  </w:num>
  <w:num w:numId="5" w16cid:durableId="944458697">
    <w:abstractNumId w:val="2"/>
  </w:num>
  <w:num w:numId="6" w16cid:durableId="1720468891">
    <w:abstractNumId w:val="9"/>
  </w:num>
  <w:num w:numId="7" w16cid:durableId="496268854">
    <w:abstractNumId w:val="6"/>
  </w:num>
  <w:num w:numId="8" w16cid:durableId="1201672564">
    <w:abstractNumId w:val="3"/>
  </w:num>
  <w:num w:numId="9" w16cid:durableId="1251157706">
    <w:abstractNumId w:val="8"/>
  </w:num>
  <w:num w:numId="10" w16cid:durableId="2049723922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0c0,#09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25"/>
    <w:rsid w:val="0000267C"/>
    <w:rsid w:val="00004489"/>
    <w:rsid w:val="00005329"/>
    <w:rsid w:val="00005FC3"/>
    <w:rsid w:val="00007D4F"/>
    <w:rsid w:val="00010BB2"/>
    <w:rsid w:val="00011C53"/>
    <w:rsid w:val="000148CC"/>
    <w:rsid w:val="00014937"/>
    <w:rsid w:val="00014BD7"/>
    <w:rsid w:val="00015008"/>
    <w:rsid w:val="00016639"/>
    <w:rsid w:val="0001666C"/>
    <w:rsid w:val="00016A3B"/>
    <w:rsid w:val="00016D70"/>
    <w:rsid w:val="000172BE"/>
    <w:rsid w:val="00020C61"/>
    <w:rsid w:val="00023ED1"/>
    <w:rsid w:val="00024451"/>
    <w:rsid w:val="000248D8"/>
    <w:rsid w:val="00025DD4"/>
    <w:rsid w:val="00026D85"/>
    <w:rsid w:val="00027313"/>
    <w:rsid w:val="00027AA9"/>
    <w:rsid w:val="00027BE0"/>
    <w:rsid w:val="00027CB2"/>
    <w:rsid w:val="00027FC1"/>
    <w:rsid w:val="00030859"/>
    <w:rsid w:val="00031428"/>
    <w:rsid w:val="000314D0"/>
    <w:rsid w:val="000314E7"/>
    <w:rsid w:val="00032C8D"/>
    <w:rsid w:val="00035061"/>
    <w:rsid w:val="0003591A"/>
    <w:rsid w:val="00036EE1"/>
    <w:rsid w:val="000401CB"/>
    <w:rsid w:val="00041814"/>
    <w:rsid w:val="0004272C"/>
    <w:rsid w:val="000428F1"/>
    <w:rsid w:val="00043CC5"/>
    <w:rsid w:val="00043E01"/>
    <w:rsid w:val="000455BD"/>
    <w:rsid w:val="0004581F"/>
    <w:rsid w:val="00045C74"/>
    <w:rsid w:val="0004678E"/>
    <w:rsid w:val="000471EE"/>
    <w:rsid w:val="00047A27"/>
    <w:rsid w:val="00050619"/>
    <w:rsid w:val="00051A09"/>
    <w:rsid w:val="00051AB3"/>
    <w:rsid w:val="00051AFC"/>
    <w:rsid w:val="00053013"/>
    <w:rsid w:val="00053252"/>
    <w:rsid w:val="000534E9"/>
    <w:rsid w:val="00054673"/>
    <w:rsid w:val="00055AB7"/>
    <w:rsid w:val="000572ED"/>
    <w:rsid w:val="000573D0"/>
    <w:rsid w:val="000575C2"/>
    <w:rsid w:val="00057EB2"/>
    <w:rsid w:val="0006093D"/>
    <w:rsid w:val="00062502"/>
    <w:rsid w:val="00062ADF"/>
    <w:rsid w:val="00063286"/>
    <w:rsid w:val="0006334E"/>
    <w:rsid w:val="00064216"/>
    <w:rsid w:val="0006447A"/>
    <w:rsid w:val="000650F4"/>
    <w:rsid w:val="0006517D"/>
    <w:rsid w:val="000655A1"/>
    <w:rsid w:val="00065AC6"/>
    <w:rsid w:val="00065DED"/>
    <w:rsid w:val="00066D1B"/>
    <w:rsid w:val="00067CCB"/>
    <w:rsid w:val="00071D5B"/>
    <w:rsid w:val="0007333D"/>
    <w:rsid w:val="0007419F"/>
    <w:rsid w:val="0007441F"/>
    <w:rsid w:val="0007467C"/>
    <w:rsid w:val="0007612D"/>
    <w:rsid w:val="000775D3"/>
    <w:rsid w:val="00077EFD"/>
    <w:rsid w:val="00081A32"/>
    <w:rsid w:val="00082FA2"/>
    <w:rsid w:val="00083897"/>
    <w:rsid w:val="00085DD1"/>
    <w:rsid w:val="0008775E"/>
    <w:rsid w:val="00087CCB"/>
    <w:rsid w:val="00087EDD"/>
    <w:rsid w:val="0009397B"/>
    <w:rsid w:val="000942CF"/>
    <w:rsid w:val="0009594E"/>
    <w:rsid w:val="00095F47"/>
    <w:rsid w:val="00097C5A"/>
    <w:rsid w:val="000A144B"/>
    <w:rsid w:val="000A165F"/>
    <w:rsid w:val="000A2016"/>
    <w:rsid w:val="000A2707"/>
    <w:rsid w:val="000A29B3"/>
    <w:rsid w:val="000A56A5"/>
    <w:rsid w:val="000A6223"/>
    <w:rsid w:val="000A6298"/>
    <w:rsid w:val="000B0DC5"/>
    <w:rsid w:val="000B0DE4"/>
    <w:rsid w:val="000B38D0"/>
    <w:rsid w:val="000B4ABD"/>
    <w:rsid w:val="000B56C6"/>
    <w:rsid w:val="000B5E64"/>
    <w:rsid w:val="000B74B2"/>
    <w:rsid w:val="000B7A54"/>
    <w:rsid w:val="000B7EA1"/>
    <w:rsid w:val="000C0603"/>
    <w:rsid w:val="000C0D2C"/>
    <w:rsid w:val="000C16A9"/>
    <w:rsid w:val="000C32C9"/>
    <w:rsid w:val="000C4534"/>
    <w:rsid w:val="000C5539"/>
    <w:rsid w:val="000C5A36"/>
    <w:rsid w:val="000C759A"/>
    <w:rsid w:val="000C79D2"/>
    <w:rsid w:val="000D03A0"/>
    <w:rsid w:val="000D0695"/>
    <w:rsid w:val="000D080A"/>
    <w:rsid w:val="000D0CC1"/>
    <w:rsid w:val="000D0D1D"/>
    <w:rsid w:val="000D22D7"/>
    <w:rsid w:val="000D2559"/>
    <w:rsid w:val="000D3344"/>
    <w:rsid w:val="000D3595"/>
    <w:rsid w:val="000D412C"/>
    <w:rsid w:val="000D4AF1"/>
    <w:rsid w:val="000D5F33"/>
    <w:rsid w:val="000D6593"/>
    <w:rsid w:val="000D719D"/>
    <w:rsid w:val="000D7B35"/>
    <w:rsid w:val="000D7B8C"/>
    <w:rsid w:val="000E0E07"/>
    <w:rsid w:val="000E130E"/>
    <w:rsid w:val="000E2504"/>
    <w:rsid w:val="000E383D"/>
    <w:rsid w:val="000E3ACE"/>
    <w:rsid w:val="000E3F15"/>
    <w:rsid w:val="000E444D"/>
    <w:rsid w:val="000E4C25"/>
    <w:rsid w:val="000E6D74"/>
    <w:rsid w:val="000F184E"/>
    <w:rsid w:val="000F1A71"/>
    <w:rsid w:val="000F1A9C"/>
    <w:rsid w:val="000F1D32"/>
    <w:rsid w:val="000F22C5"/>
    <w:rsid w:val="000F433C"/>
    <w:rsid w:val="000F600C"/>
    <w:rsid w:val="000F6C43"/>
    <w:rsid w:val="000F6DFE"/>
    <w:rsid w:val="000F7431"/>
    <w:rsid w:val="000F76C3"/>
    <w:rsid w:val="001000C7"/>
    <w:rsid w:val="0010114A"/>
    <w:rsid w:val="001015F3"/>
    <w:rsid w:val="00101718"/>
    <w:rsid w:val="00101795"/>
    <w:rsid w:val="001026E2"/>
    <w:rsid w:val="00102E25"/>
    <w:rsid w:val="00103081"/>
    <w:rsid w:val="0010385E"/>
    <w:rsid w:val="0010494B"/>
    <w:rsid w:val="00107254"/>
    <w:rsid w:val="00107257"/>
    <w:rsid w:val="00107EE9"/>
    <w:rsid w:val="0011031C"/>
    <w:rsid w:val="001112FD"/>
    <w:rsid w:val="001117C1"/>
    <w:rsid w:val="00111E2C"/>
    <w:rsid w:val="0011255B"/>
    <w:rsid w:val="001134EB"/>
    <w:rsid w:val="00115114"/>
    <w:rsid w:val="001152A9"/>
    <w:rsid w:val="001205FC"/>
    <w:rsid w:val="001215CF"/>
    <w:rsid w:val="001233D9"/>
    <w:rsid w:val="00123916"/>
    <w:rsid w:val="00123965"/>
    <w:rsid w:val="00123FBB"/>
    <w:rsid w:val="00124185"/>
    <w:rsid w:val="00125341"/>
    <w:rsid w:val="00125B30"/>
    <w:rsid w:val="00126A42"/>
    <w:rsid w:val="00127904"/>
    <w:rsid w:val="00130DA9"/>
    <w:rsid w:val="00131798"/>
    <w:rsid w:val="00131A45"/>
    <w:rsid w:val="00131D26"/>
    <w:rsid w:val="0013207E"/>
    <w:rsid w:val="00132A13"/>
    <w:rsid w:val="001331BD"/>
    <w:rsid w:val="001332A5"/>
    <w:rsid w:val="0013400F"/>
    <w:rsid w:val="00134271"/>
    <w:rsid w:val="0013488A"/>
    <w:rsid w:val="00135BA6"/>
    <w:rsid w:val="00140337"/>
    <w:rsid w:val="00141F2B"/>
    <w:rsid w:val="0014286F"/>
    <w:rsid w:val="00142E70"/>
    <w:rsid w:val="00144478"/>
    <w:rsid w:val="00144556"/>
    <w:rsid w:val="00144711"/>
    <w:rsid w:val="0014720E"/>
    <w:rsid w:val="00147730"/>
    <w:rsid w:val="001504AA"/>
    <w:rsid w:val="001504E5"/>
    <w:rsid w:val="00150F02"/>
    <w:rsid w:val="0015112E"/>
    <w:rsid w:val="001516DB"/>
    <w:rsid w:val="00151717"/>
    <w:rsid w:val="001517BF"/>
    <w:rsid w:val="00152E7F"/>
    <w:rsid w:val="00154161"/>
    <w:rsid w:val="00154218"/>
    <w:rsid w:val="00155066"/>
    <w:rsid w:val="001552B2"/>
    <w:rsid w:val="0015546B"/>
    <w:rsid w:val="0015626D"/>
    <w:rsid w:val="00157CAA"/>
    <w:rsid w:val="00157E2E"/>
    <w:rsid w:val="00161864"/>
    <w:rsid w:val="00161A8D"/>
    <w:rsid w:val="001631B7"/>
    <w:rsid w:val="00165F16"/>
    <w:rsid w:val="00166233"/>
    <w:rsid w:val="001666BE"/>
    <w:rsid w:val="00166B40"/>
    <w:rsid w:val="00166B93"/>
    <w:rsid w:val="00166FDB"/>
    <w:rsid w:val="00167A9D"/>
    <w:rsid w:val="00167F21"/>
    <w:rsid w:val="00171D1D"/>
    <w:rsid w:val="001729B1"/>
    <w:rsid w:val="00176019"/>
    <w:rsid w:val="001760AA"/>
    <w:rsid w:val="0017771C"/>
    <w:rsid w:val="001777A8"/>
    <w:rsid w:val="00182DD4"/>
    <w:rsid w:val="00183090"/>
    <w:rsid w:val="0018312A"/>
    <w:rsid w:val="00183994"/>
    <w:rsid w:val="00184277"/>
    <w:rsid w:val="001845CA"/>
    <w:rsid w:val="00184D82"/>
    <w:rsid w:val="00186ED7"/>
    <w:rsid w:val="001900A0"/>
    <w:rsid w:val="0019022E"/>
    <w:rsid w:val="0019113F"/>
    <w:rsid w:val="00191AE6"/>
    <w:rsid w:val="00192973"/>
    <w:rsid w:val="001931CA"/>
    <w:rsid w:val="00194A51"/>
    <w:rsid w:val="00194B8C"/>
    <w:rsid w:val="001956C8"/>
    <w:rsid w:val="00195F24"/>
    <w:rsid w:val="001A0C12"/>
    <w:rsid w:val="001A1BAB"/>
    <w:rsid w:val="001A2079"/>
    <w:rsid w:val="001A2272"/>
    <w:rsid w:val="001A34C6"/>
    <w:rsid w:val="001A3782"/>
    <w:rsid w:val="001A37BD"/>
    <w:rsid w:val="001A3BD2"/>
    <w:rsid w:val="001A5015"/>
    <w:rsid w:val="001A7D75"/>
    <w:rsid w:val="001B001D"/>
    <w:rsid w:val="001B0401"/>
    <w:rsid w:val="001B0B69"/>
    <w:rsid w:val="001B0D7E"/>
    <w:rsid w:val="001B10EB"/>
    <w:rsid w:val="001B14ED"/>
    <w:rsid w:val="001B1B30"/>
    <w:rsid w:val="001B1CF9"/>
    <w:rsid w:val="001B20A7"/>
    <w:rsid w:val="001B24ED"/>
    <w:rsid w:val="001B312E"/>
    <w:rsid w:val="001B39BB"/>
    <w:rsid w:val="001B4EBF"/>
    <w:rsid w:val="001B57D1"/>
    <w:rsid w:val="001B6A3F"/>
    <w:rsid w:val="001B6A45"/>
    <w:rsid w:val="001B7F39"/>
    <w:rsid w:val="001C1643"/>
    <w:rsid w:val="001C16FD"/>
    <w:rsid w:val="001C2154"/>
    <w:rsid w:val="001C3545"/>
    <w:rsid w:val="001C448B"/>
    <w:rsid w:val="001C49A9"/>
    <w:rsid w:val="001C58E9"/>
    <w:rsid w:val="001C5FB9"/>
    <w:rsid w:val="001D0374"/>
    <w:rsid w:val="001D118E"/>
    <w:rsid w:val="001D12EE"/>
    <w:rsid w:val="001D17FA"/>
    <w:rsid w:val="001D27E1"/>
    <w:rsid w:val="001D3A27"/>
    <w:rsid w:val="001D3EB1"/>
    <w:rsid w:val="001D4A22"/>
    <w:rsid w:val="001D4AA5"/>
    <w:rsid w:val="001D4C5C"/>
    <w:rsid w:val="001D6516"/>
    <w:rsid w:val="001D6C9D"/>
    <w:rsid w:val="001E0983"/>
    <w:rsid w:val="001E0A71"/>
    <w:rsid w:val="001E0B0C"/>
    <w:rsid w:val="001E0F87"/>
    <w:rsid w:val="001E1602"/>
    <w:rsid w:val="001E16A3"/>
    <w:rsid w:val="001E278F"/>
    <w:rsid w:val="001E4558"/>
    <w:rsid w:val="001E4A67"/>
    <w:rsid w:val="001E550B"/>
    <w:rsid w:val="001E5CE9"/>
    <w:rsid w:val="001E5ED6"/>
    <w:rsid w:val="001E6834"/>
    <w:rsid w:val="001F0347"/>
    <w:rsid w:val="001F0637"/>
    <w:rsid w:val="001F229D"/>
    <w:rsid w:val="001F2E23"/>
    <w:rsid w:val="001F33DA"/>
    <w:rsid w:val="001F3507"/>
    <w:rsid w:val="001F3715"/>
    <w:rsid w:val="001F43F2"/>
    <w:rsid w:val="001F449F"/>
    <w:rsid w:val="001F53AF"/>
    <w:rsid w:val="001F6A92"/>
    <w:rsid w:val="001F7061"/>
    <w:rsid w:val="001F7743"/>
    <w:rsid w:val="001F7E7C"/>
    <w:rsid w:val="00201427"/>
    <w:rsid w:val="00202DF0"/>
    <w:rsid w:val="0020415F"/>
    <w:rsid w:val="0020426E"/>
    <w:rsid w:val="0020534C"/>
    <w:rsid w:val="0020544C"/>
    <w:rsid w:val="00206AAB"/>
    <w:rsid w:val="00206B86"/>
    <w:rsid w:val="00207357"/>
    <w:rsid w:val="00207B4E"/>
    <w:rsid w:val="0021062F"/>
    <w:rsid w:val="00210809"/>
    <w:rsid w:val="00210D08"/>
    <w:rsid w:val="00211C6E"/>
    <w:rsid w:val="00212613"/>
    <w:rsid w:val="0021265B"/>
    <w:rsid w:val="002148B9"/>
    <w:rsid w:val="00214C19"/>
    <w:rsid w:val="0021695D"/>
    <w:rsid w:val="002173CC"/>
    <w:rsid w:val="00217517"/>
    <w:rsid w:val="0022034E"/>
    <w:rsid w:val="002207E3"/>
    <w:rsid w:val="00220D0B"/>
    <w:rsid w:val="00220FC1"/>
    <w:rsid w:val="00222257"/>
    <w:rsid w:val="00222352"/>
    <w:rsid w:val="0022297F"/>
    <w:rsid w:val="002230BD"/>
    <w:rsid w:val="00223216"/>
    <w:rsid w:val="00223A1E"/>
    <w:rsid w:val="00223CF0"/>
    <w:rsid w:val="00223EB0"/>
    <w:rsid w:val="00225322"/>
    <w:rsid w:val="00226137"/>
    <w:rsid w:val="00226F28"/>
    <w:rsid w:val="00227E93"/>
    <w:rsid w:val="00230531"/>
    <w:rsid w:val="002312F1"/>
    <w:rsid w:val="002314DE"/>
    <w:rsid w:val="00231D10"/>
    <w:rsid w:val="00233CA8"/>
    <w:rsid w:val="002356A1"/>
    <w:rsid w:val="00235D9B"/>
    <w:rsid w:val="00235EAC"/>
    <w:rsid w:val="00236D4F"/>
    <w:rsid w:val="00236E03"/>
    <w:rsid w:val="00237A6A"/>
    <w:rsid w:val="00240415"/>
    <w:rsid w:val="002404AC"/>
    <w:rsid w:val="00242462"/>
    <w:rsid w:val="00242CED"/>
    <w:rsid w:val="00244739"/>
    <w:rsid w:val="002449A5"/>
    <w:rsid w:val="0024547D"/>
    <w:rsid w:val="002477A0"/>
    <w:rsid w:val="002477DB"/>
    <w:rsid w:val="00247802"/>
    <w:rsid w:val="00247D8A"/>
    <w:rsid w:val="00251B73"/>
    <w:rsid w:val="00252395"/>
    <w:rsid w:val="00253997"/>
    <w:rsid w:val="00253C65"/>
    <w:rsid w:val="00253CCB"/>
    <w:rsid w:val="00254227"/>
    <w:rsid w:val="002547C7"/>
    <w:rsid w:val="0025573F"/>
    <w:rsid w:val="00256AB5"/>
    <w:rsid w:val="002604A7"/>
    <w:rsid w:val="00261C7F"/>
    <w:rsid w:val="00262119"/>
    <w:rsid w:val="00262564"/>
    <w:rsid w:val="002634DD"/>
    <w:rsid w:val="00264544"/>
    <w:rsid w:val="00264CC6"/>
    <w:rsid w:val="00264F04"/>
    <w:rsid w:val="00265F24"/>
    <w:rsid w:val="002669B1"/>
    <w:rsid w:val="00266CC2"/>
    <w:rsid w:val="002700AA"/>
    <w:rsid w:val="00270115"/>
    <w:rsid w:val="0027139D"/>
    <w:rsid w:val="002719B1"/>
    <w:rsid w:val="002724C5"/>
    <w:rsid w:val="00273605"/>
    <w:rsid w:val="00274017"/>
    <w:rsid w:val="002749F1"/>
    <w:rsid w:val="0027569C"/>
    <w:rsid w:val="00275792"/>
    <w:rsid w:val="00275BED"/>
    <w:rsid w:val="0027685C"/>
    <w:rsid w:val="00276D71"/>
    <w:rsid w:val="0027707D"/>
    <w:rsid w:val="00277AE6"/>
    <w:rsid w:val="00281CA5"/>
    <w:rsid w:val="002823BD"/>
    <w:rsid w:val="00282FF2"/>
    <w:rsid w:val="002833BB"/>
    <w:rsid w:val="0028415E"/>
    <w:rsid w:val="0028498A"/>
    <w:rsid w:val="00284FDD"/>
    <w:rsid w:val="0028588E"/>
    <w:rsid w:val="00286864"/>
    <w:rsid w:val="002876C4"/>
    <w:rsid w:val="00291A59"/>
    <w:rsid w:val="00291CD2"/>
    <w:rsid w:val="00292588"/>
    <w:rsid w:val="00292718"/>
    <w:rsid w:val="00292768"/>
    <w:rsid w:val="00292F2D"/>
    <w:rsid w:val="00293026"/>
    <w:rsid w:val="00294BA3"/>
    <w:rsid w:val="00294E11"/>
    <w:rsid w:val="00295E1B"/>
    <w:rsid w:val="002960C4"/>
    <w:rsid w:val="00297176"/>
    <w:rsid w:val="002979E3"/>
    <w:rsid w:val="002A0EC7"/>
    <w:rsid w:val="002A12AB"/>
    <w:rsid w:val="002A21FA"/>
    <w:rsid w:val="002A29D2"/>
    <w:rsid w:val="002A2B45"/>
    <w:rsid w:val="002A2D1E"/>
    <w:rsid w:val="002A3117"/>
    <w:rsid w:val="002A3EBE"/>
    <w:rsid w:val="002A468A"/>
    <w:rsid w:val="002A46F8"/>
    <w:rsid w:val="002A62A5"/>
    <w:rsid w:val="002A63A8"/>
    <w:rsid w:val="002A7253"/>
    <w:rsid w:val="002A76CD"/>
    <w:rsid w:val="002B1237"/>
    <w:rsid w:val="002B133E"/>
    <w:rsid w:val="002B2910"/>
    <w:rsid w:val="002B4008"/>
    <w:rsid w:val="002B451C"/>
    <w:rsid w:val="002B4DAA"/>
    <w:rsid w:val="002B71E8"/>
    <w:rsid w:val="002C0A11"/>
    <w:rsid w:val="002C159A"/>
    <w:rsid w:val="002C2C36"/>
    <w:rsid w:val="002C31DE"/>
    <w:rsid w:val="002C328E"/>
    <w:rsid w:val="002C4840"/>
    <w:rsid w:val="002C4A86"/>
    <w:rsid w:val="002C4FA9"/>
    <w:rsid w:val="002C5906"/>
    <w:rsid w:val="002C6377"/>
    <w:rsid w:val="002D02BA"/>
    <w:rsid w:val="002D12F7"/>
    <w:rsid w:val="002D2119"/>
    <w:rsid w:val="002D26C5"/>
    <w:rsid w:val="002D30EE"/>
    <w:rsid w:val="002D4BCB"/>
    <w:rsid w:val="002D4BE7"/>
    <w:rsid w:val="002D4BE8"/>
    <w:rsid w:val="002D4D4F"/>
    <w:rsid w:val="002D510C"/>
    <w:rsid w:val="002D5B76"/>
    <w:rsid w:val="002D6E14"/>
    <w:rsid w:val="002D7A90"/>
    <w:rsid w:val="002E0096"/>
    <w:rsid w:val="002E27F9"/>
    <w:rsid w:val="002E2FA1"/>
    <w:rsid w:val="002E462E"/>
    <w:rsid w:val="002E465B"/>
    <w:rsid w:val="002E4A13"/>
    <w:rsid w:val="002E4CF2"/>
    <w:rsid w:val="002E4D06"/>
    <w:rsid w:val="002E4DEF"/>
    <w:rsid w:val="002E59B9"/>
    <w:rsid w:val="002E5AC1"/>
    <w:rsid w:val="002E5CF2"/>
    <w:rsid w:val="002E7245"/>
    <w:rsid w:val="002E74AA"/>
    <w:rsid w:val="002E7DC3"/>
    <w:rsid w:val="002E7E21"/>
    <w:rsid w:val="002F024C"/>
    <w:rsid w:val="002F036A"/>
    <w:rsid w:val="002F265C"/>
    <w:rsid w:val="002F3415"/>
    <w:rsid w:val="002F3BAC"/>
    <w:rsid w:val="002F4A2C"/>
    <w:rsid w:val="002F5AF1"/>
    <w:rsid w:val="002F646C"/>
    <w:rsid w:val="00300830"/>
    <w:rsid w:val="00301417"/>
    <w:rsid w:val="00301934"/>
    <w:rsid w:val="003019D8"/>
    <w:rsid w:val="00301CDD"/>
    <w:rsid w:val="0030208A"/>
    <w:rsid w:val="00302570"/>
    <w:rsid w:val="00302DAA"/>
    <w:rsid w:val="003035AD"/>
    <w:rsid w:val="0030454A"/>
    <w:rsid w:val="00304CCA"/>
    <w:rsid w:val="003059AC"/>
    <w:rsid w:val="0030635B"/>
    <w:rsid w:val="00306477"/>
    <w:rsid w:val="00306A25"/>
    <w:rsid w:val="00306D44"/>
    <w:rsid w:val="00307064"/>
    <w:rsid w:val="0030726D"/>
    <w:rsid w:val="00307E10"/>
    <w:rsid w:val="00311003"/>
    <w:rsid w:val="0031237D"/>
    <w:rsid w:val="00313575"/>
    <w:rsid w:val="00313677"/>
    <w:rsid w:val="00313CED"/>
    <w:rsid w:val="00314CDF"/>
    <w:rsid w:val="0031520B"/>
    <w:rsid w:val="003154CF"/>
    <w:rsid w:val="0032080F"/>
    <w:rsid w:val="003231F6"/>
    <w:rsid w:val="00323288"/>
    <w:rsid w:val="003232F6"/>
    <w:rsid w:val="00323376"/>
    <w:rsid w:val="003234BA"/>
    <w:rsid w:val="003238F1"/>
    <w:rsid w:val="003256BD"/>
    <w:rsid w:val="00326A88"/>
    <w:rsid w:val="00326C28"/>
    <w:rsid w:val="00326C82"/>
    <w:rsid w:val="00331944"/>
    <w:rsid w:val="00333F25"/>
    <w:rsid w:val="0033417C"/>
    <w:rsid w:val="00335826"/>
    <w:rsid w:val="003364E1"/>
    <w:rsid w:val="00336846"/>
    <w:rsid w:val="00336EA6"/>
    <w:rsid w:val="0033762A"/>
    <w:rsid w:val="00337D1A"/>
    <w:rsid w:val="00337FC5"/>
    <w:rsid w:val="003435E7"/>
    <w:rsid w:val="00343D69"/>
    <w:rsid w:val="003440E9"/>
    <w:rsid w:val="00344288"/>
    <w:rsid w:val="00344477"/>
    <w:rsid w:val="00345646"/>
    <w:rsid w:val="003460B2"/>
    <w:rsid w:val="0034640C"/>
    <w:rsid w:val="00346518"/>
    <w:rsid w:val="0034788D"/>
    <w:rsid w:val="003508B6"/>
    <w:rsid w:val="00351953"/>
    <w:rsid w:val="00352452"/>
    <w:rsid w:val="00352D8D"/>
    <w:rsid w:val="00353B8E"/>
    <w:rsid w:val="0035408F"/>
    <w:rsid w:val="00354FB1"/>
    <w:rsid w:val="0035635B"/>
    <w:rsid w:val="00356BBA"/>
    <w:rsid w:val="003576CE"/>
    <w:rsid w:val="00357D3B"/>
    <w:rsid w:val="0036073F"/>
    <w:rsid w:val="00360E4D"/>
    <w:rsid w:val="003622D0"/>
    <w:rsid w:val="003629E4"/>
    <w:rsid w:val="00364419"/>
    <w:rsid w:val="0036473F"/>
    <w:rsid w:val="00365F0C"/>
    <w:rsid w:val="0036651C"/>
    <w:rsid w:val="003669D5"/>
    <w:rsid w:val="0036758E"/>
    <w:rsid w:val="00370F65"/>
    <w:rsid w:val="00371EC4"/>
    <w:rsid w:val="00372F1C"/>
    <w:rsid w:val="00374124"/>
    <w:rsid w:val="00374BC8"/>
    <w:rsid w:val="003770A3"/>
    <w:rsid w:val="00377400"/>
    <w:rsid w:val="00377B08"/>
    <w:rsid w:val="0038007D"/>
    <w:rsid w:val="00381384"/>
    <w:rsid w:val="00381C33"/>
    <w:rsid w:val="003831CA"/>
    <w:rsid w:val="003836BE"/>
    <w:rsid w:val="003843B7"/>
    <w:rsid w:val="00384E45"/>
    <w:rsid w:val="0038593E"/>
    <w:rsid w:val="00386329"/>
    <w:rsid w:val="0038655B"/>
    <w:rsid w:val="00387054"/>
    <w:rsid w:val="0038750E"/>
    <w:rsid w:val="00390059"/>
    <w:rsid w:val="00390709"/>
    <w:rsid w:val="00391FAB"/>
    <w:rsid w:val="00393AC2"/>
    <w:rsid w:val="00393FE0"/>
    <w:rsid w:val="0039445D"/>
    <w:rsid w:val="00395C6F"/>
    <w:rsid w:val="003970E9"/>
    <w:rsid w:val="00397933"/>
    <w:rsid w:val="003A093B"/>
    <w:rsid w:val="003A150C"/>
    <w:rsid w:val="003A1BCF"/>
    <w:rsid w:val="003A2206"/>
    <w:rsid w:val="003A33C3"/>
    <w:rsid w:val="003A3B4D"/>
    <w:rsid w:val="003A40E7"/>
    <w:rsid w:val="003A48D6"/>
    <w:rsid w:val="003A59F2"/>
    <w:rsid w:val="003A60EA"/>
    <w:rsid w:val="003A6497"/>
    <w:rsid w:val="003A6538"/>
    <w:rsid w:val="003A6BBA"/>
    <w:rsid w:val="003A71F1"/>
    <w:rsid w:val="003A73DB"/>
    <w:rsid w:val="003B0E3F"/>
    <w:rsid w:val="003B1193"/>
    <w:rsid w:val="003B2A9E"/>
    <w:rsid w:val="003B3167"/>
    <w:rsid w:val="003B4C2E"/>
    <w:rsid w:val="003B4FA7"/>
    <w:rsid w:val="003B5A91"/>
    <w:rsid w:val="003B6471"/>
    <w:rsid w:val="003B7863"/>
    <w:rsid w:val="003B7B2F"/>
    <w:rsid w:val="003C098C"/>
    <w:rsid w:val="003C1899"/>
    <w:rsid w:val="003C2392"/>
    <w:rsid w:val="003C2C8B"/>
    <w:rsid w:val="003C448A"/>
    <w:rsid w:val="003C4B11"/>
    <w:rsid w:val="003C4C48"/>
    <w:rsid w:val="003C4DF3"/>
    <w:rsid w:val="003C5390"/>
    <w:rsid w:val="003C5BEE"/>
    <w:rsid w:val="003D0A1D"/>
    <w:rsid w:val="003D0FDC"/>
    <w:rsid w:val="003D11E8"/>
    <w:rsid w:val="003D3211"/>
    <w:rsid w:val="003D4C0E"/>
    <w:rsid w:val="003D593D"/>
    <w:rsid w:val="003D5A7B"/>
    <w:rsid w:val="003D6C24"/>
    <w:rsid w:val="003D6EBE"/>
    <w:rsid w:val="003D75C1"/>
    <w:rsid w:val="003D7E83"/>
    <w:rsid w:val="003E0A99"/>
    <w:rsid w:val="003E259C"/>
    <w:rsid w:val="003E290C"/>
    <w:rsid w:val="003E2C70"/>
    <w:rsid w:val="003E4C17"/>
    <w:rsid w:val="003E55D9"/>
    <w:rsid w:val="003E5F75"/>
    <w:rsid w:val="003E759F"/>
    <w:rsid w:val="003F090D"/>
    <w:rsid w:val="003F0D65"/>
    <w:rsid w:val="003F1F10"/>
    <w:rsid w:val="003F2755"/>
    <w:rsid w:val="003F2AAD"/>
    <w:rsid w:val="003F3679"/>
    <w:rsid w:val="003F57BB"/>
    <w:rsid w:val="004006D1"/>
    <w:rsid w:val="00400D5D"/>
    <w:rsid w:val="004011E0"/>
    <w:rsid w:val="00401C03"/>
    <w:rsid w:val="00401D60"/>
    <w:rsid w:val="00401DB6"/>
    <w:rsid w:val="00402EBD"/>
    <w:rsid w:val="00403DD4"/>
    <w:rsid w:val="0040466F"/>
    <w:rsid w:val="004055D2"/>
    <w:rsid w:val="004060C6"/>
    <w:rsid w:val="00406269"/>
    <w:rsid w:val="00406CC5"/>
    <w:rsid w:val="00407D87"/>
    <w:rsid w:val="00410519"/>
    <w:rsid w:val="0041182F"/>
    <w:rsid w:val="0041323E"/>
    <w:rsid w:val="004138F9"/>
    <w:rsid w:val="004149D1"/>
    <w:rsid w:val="00415545"/>
    <w:rsid w:val="00415F60"/>
    <w:rsid w:val="00415FCA"/>
    <w:rsid w:val="00416C65"/>
    <w:rsid w:val="00417183"/>
    <w:rsid w:val="0041786C"/>
    <w:rsid w:val="0041797B"/>
    <w:rsid w:val="0042025E"/>
    <w:rsid w:val="004204E2"/>
    <w:rsid w:val="00421130"/>
    <w:rsid w:val="00421476"/>
    <w:rsid w:val="00422833"/>
    <w:rsid w:val="00426587"/>
    <w:rsid w:val="004268D5"/>
    <w:rsid w:val="00430147"/>
    <w:rsid w:val="004311A7"/>
    <w:rsid w:val="004311E8"/>
    <w:rsid w:val="00433CF5"/>
    <w:rsid w:val="00434280"/>
    <w:rsid w:val="00434333"/>
    <w:rsid w:val="00434558"/>
    <w:rsid w:val="00434CE4"/>
    <w:rsid w:val="00435554"/>
    <w:rsid w:val="00436E93"/>
    <w:rsid w:val="00436FC8"/>
    <w:rsid w:val="00440075"/>
    <w:rsid w:val="00440855"/>
    <w:rsid w:val="004417E3"/>
    <w:rsid w:val="0044202B"/>
    <w:rsid w:val="0044250F"/>
    <w:rsid w:val="00442C1C"/>
    <w:rsid w:val="00443F30"/>
    <w:rsid w:val="00444271"/>
    <w:rsid w:val="00444D5D"/>
    <w:rsid w:val="0044560B"/>
    <w:rsid w:val="0044594C"/>
    <w:rsid w:val="0044653A"/>
    <w:rsid w:val="00450752"/>
    <w:rsid w:val="00450A26"/>
    <w:rsid w:val="00450D60"/>
    <w:rsid w:val="0045143F"/>
    <w:rsid w:val="004516F3"/>
    <w:rsid w:val="00451A5D"/>
    <w:rsid w:val="00452898"/>
    <w:rsid w:val="00453612"/>
    <w:rsid w:val="00454448"/>
    <w:rsid w:val="004544C0"/>
    <w:rsid w:val="00454704"/>
    <w:rsid w:val="0046011F"/>
    <w:rsid w:val="0046024D"/>
    <w:rsid w:val="00460886"/>
    <w:rsid w:val="00460A68"/>
    <w:rsid w:val="00460AFD"/>
    <w:rsid w:val="0046127F"/>
    <w:rsid w:val="0046383D"/>
    <w:rsid w:val="004648EE"/>
    <w:rsid w:val="00465AA6"/>
    <w:rsid w:val="0046744A"/>
    <w:rsid w:val="0047042E"/>
    <w:rsid w:val="00470B17"/>
    <w:rsid w:val="00471480"/>
    <w:rsid w:val="004728A7"/>
    <w:rsid w:val="004732FC"/>
    <w:rsid w:val="00473681"/>
    <w:rsid w:val="00474F23"/>
    <w:rsid w:val="00476086"/>
    <w:rsid w:val="00480B8C"/>
    <w:rsid w:val="0048142A"/>
    <w:rsid w:val="00482072"/>
    <w:rsid w:val="00482281"/>
    <w:rsid w:val="004824D1"/>
    <w:rsid w:val="0048501B"/>
    <w:rsid w:val="0048595C"/>
    <w:rsid w:val="0048642C"/>
    <w:rsid w:val="0048728D"/>
    <w:rsid w:val="00490861"/>
    <w:rsid w:val="004932D6"/>
    <w:rsid w:val="0049349C"/>
    <w:rsid w:val="004949BF"/>
    <w:rsid w:val="00495F91"/>
    <w:rsid w:val="00496492"/>
    <w:rsid w:val="00496FE6"/>
    <w:rsid w:val="00497A44"/>
    <w:rsid w:val="004A11F2"/>
    <w:rsid w:val="004A2A76"/>
    <w:rsid w:val="004A45E4"/>
    <w:rsid w:val="004A5F45"/>
    <w:rsid w:val="004A6244"/>
    <w:rsid w:val="004A6834"/>
    <w:rsid w:val="004B062B"/>
    <w:rsid w:val="004B209E"/>
    <w:rsid w:val="004B3C45"/>
    <w:rsid w:val="004B4102"/>
    <w:rsid w:val="004B4404"/>
    <w:rsid w:val="004B48BA"/>
    <w:rsid w:val="004B4E96"/>
    <w:rsid w:val="004B54A7"/>
    <w:rsid w:val="004B5546"/>
    <w:rsid w:val="004B5E47"/>
    <w:rsid w:val="004B64BD"/>
    <w:rsid w:val="004B64EB"/>
    <w:rsid w:val="004B6E92"/>
    <w:rsid w:val="004B7136"/>
    <w:rsid w:val="004B749A"/>
    <w:rsid w:val="004B7DFC"/>
    <w:rsid w:val="004C0653"/>
    <w:rsid w:val="004C0DD3"/>
    <w:rsid w:val="004C0EED"/>
    <w:rsid w:val="004C354A"/>
    <w:rsid w:val="004C3984"/>
    <w:rsid w:val="004C3EF8"/>
    <w:rsid w:val="004C4028"/>
    <w:rsid w:val="004C4681"/>
    <w:rsid w:val="004C4856"/>
    <w:rsid w:val="004C66FB"/>
    <w:rsid w:val="004C6DDE"/>
    <w:rsid w:val="004C6F6E"/>
    <w:rsid w:val="004C70FA"/>
    <w:rsid w:val="004C7679"/>
    <w:rsid w:val="004C7BE9"/>
    <w:rsid w:val="004D2EB0"/>
    <w:rsid w:val="004D3B24"/>
    <w:rsid w:val="004D3B59"/>
    <w:rsid w:val="004D3F11"/>
    <w:rsid w:val="004D4057"/>
    <w:rsid w:val="004D653E"/>
    <w:rsid w:val="004D7145"/>
    <w:rsid w:val="004D72EB"/>
    <w:rsid w:val="004D7E50"/>
    <w:rsid w:val="004E0A50"/>
    <w:rsid w:val="004E1236"/>
    <w:rsid w:val="004E1E11"/>
    <w:rsid w:val="004E21BB"/>
    <w:rsid w:val="004E3573"/>
    <w:rsid w:val="004E38EE"/>
    <w:rsid w:val="004E4009"/>
    <w:rsid w:val="004E42BD"/>
    <w:rsid w:val="004E4415"/>
    <w:rsid w:val="004E4E2E"/>
    <w:rsid w:val="004E66A3"/>
    <w:rsid w:val="004E6ED7"/>
    <w:rsid w:val="004E7012"/>
    <w:rsid w:val="004E7D95"/>
    <w:rsid w:val="004F0E5D"/>
    <w:rsid w:val="004F24DD"/>
    <w:rsid w:val="004F371C"/>
    <w:rsid w:val="004F3D06"/>
    <w:rsid w:val="004F42CF"/>
    <w:rsid w:val="004F4516"/>
    <w:rsid w:val="004F45F0"/>
    <w:rsid w:val="004F55B5"/>
    <w:rsid w:val="004F5A9D"/>
    <w:rsid w:val="004F5D2E"/>
    <w:rsid w:val="004F6675"/>
    <w:rsid w:val="004F6AEF"/>
    <w:rsid w:val="004F6D78"/>
    <w:rsid w:val="004F6F98"/>
    <w:rsid w:val="00501C13"/>
    <w:rsid w:val="00502772"/>
    <w:rsid w:val="00503DAE"/>
    <w:rsid w:val="005041AB"/>
    <w:rsid w:val="00504AE4"/>
    <w:rsid w:val="00504B56"/>
    <w:rsid w:val="00504C42"/>
    <w:rsid w:val="00505DA9"/>
    <w:rsid w:val="0050629B"/>
    <w:rsid w:val="00506581"/>
    <w:rsid w:val="005067C8"/>
    <w:rsid w:val="005101DB"/>
    <w:rsid w:val="00510B18"/>
    <w:rsid w:val="005111FE"/>
    <w:rsid w:val="0051132E"/>
    <w:rsid w:val="00511C4E"/>
    <w:rsid w:val="00513832"/>
    <w:rsid w:val="00513C22"/>
    <w:rsid w:val="0051424E"/>
    <w:rsid w:val="0051428D"/>
    <w:rsid w:val="00515725"/>
    <w:rsid w:val="00516B88"/>
    <w:rsid w:val="0051736B"/>
    <w:rsid w:val="00517EF8"/>
    <w:rsid w:val="00520848"/>
    <w:rsid w:val="00520895"/>
    <w:rsid w:val="00520EB4"/>
    <w:rsid w:val="00521748"/>
    <w:rsid w:val="00523877"/>
    <w:rsid w:val="00524DA7"/>
    <w:rsid w:val="00527406"/>
    <w:rsid w:val="00527E1F"/>
    <w:rsid w:val="00530DDC"/>
    <w:rsid w:val="00533A1E"/>
    <w:rsid w:val="005345DF"/>
    <w:rsid w:val="00535DB0"/>
    <w:rsid w:val="005362DC"/>
    <w:rsid w:val="00536BC9"/>
    <w:rsid w:val="00536D9C"/>
    <w:rsid w:val="005376AA"/>
    <w:rsid w:val="00537CA0"/>
    <w:rsid w:val="00540E10"/>
    <w:rsid w:val="005415A9"/>
    <w:rsid w:val="0054170A"/>
    <w:rsid w:val="00541722"/>
    <w:rsid w:val="00541EA1"/>
    <w:rsid w:val="00543152"/>
    <w:rsid w:val="0054347C"/>
    <w:rsid w:val="005437A7"/>
    <w:rsid w:val="005438F0"/>
    <w:rsid w:val="00543A3B"/>
    <w:rsid w:val="0054438C"/>
    <w:rsid w:val="00545902"/>
    <w:rsid w:val="00550940"/>
    <w:rsid w:val="00551FFC"/>
    <w:rsid w:val="00552AA5"/>
    <w:rsid w:val="0055450C"/>
    <w:rsid w:val="00554826"/>
    <w:rsid w:val="0055585A"/>
    <w:rsid w:val="00556106"/>
    <w:rsid w:val="005565B8"/>
    <w:rsid w:val="0055747D"/>
    <w:rsid w:val="005578ED"/>
    <w:rsid w:val="0056090B"/>
    <w:rsid w:val="00560CAD"/>
    <w:rsid w:val="00560CF0"/>
    <w:rsid w:val="00560F21"/>
    <w:rsid w:val="00561040"/>
    <w:rsid w:val="00561EBE"/>
    <w:rsid w:val="0056273E"/>
    <w:rsid w:val="00563069"/>
    <w:rsid w:val="005642BB"/>
    <w:rsid w:val="0056503A"/>
    <w:rsid w:val="00565137"/>
    <w:rsid w:val="0056570D"/>
    <w:rsid w:val="00565C4B"/>
    <w:rsid w:val="00570952"/>
    <w:rsid w:val="00570BA8"/>
    <w:rsid w:val="005713C6"/>
    <w:rsid w:val="005715E1"/>
    <w:rsid w:val="00572D29"/>
    <w:rsid w:val="005733BD"/>
    <w:rsid w:val="00573A1A"/>
    <w:rsid w:val="00573CAC"/>
    <w:rsid w:val="005746C1"/>
    <w:rsid w:val="005752DE"/>
    <w:rsid w:val="00575884"/>
    <w:rsid w:val="00575C1E"/>
    <w:rsid w:val="00575E29"/>
    <w:rsid w:val="00576076"/>
    <w:rsid w:val="00576ADD"/>
    <w:rsid w:val="00576FAF"/>
    <w:rsid w:val="005800DD"/>
    <w:rsid w:val="005803B1"/>
    <w:rsid w:val="00580440"/>
    <w:rsid w:val="00581EB7"/>
    <w:rsid w:val="00582075"/>
    <w:rsid w:val="0058223F"/>
    <w:rsid w:val="005823F6"/>
    <w:rsid w:val="00582E38"/>
    <w:rsid w:val="00583092"/>
    <w:rsid w:val="00583EEF"/>
    <w:rsid w:val="005851FF"/>
    <w:rsid w:val="0058531F"/>
    <w:rsid w:val="00587571"/>
    <w:rsid w:val="00587C49"/>
    <w:rsid w:val="00590201"/>
    <w:rsid w:val="00590838"/>
    <w:rsid w:val="00590EE3"/>
    <w:rsid w:val="005913F8"/>
    <w:rsid w:val="00591627"/>
    <w:rsid w:val="00591C7C"/>
    <w:rsid w:val="00591CDC"/>
    <w:rsid w:val="00592E18"/>
    <w:rsid w:val="0059397F"/>
    <w:rsid w:val="00594B90"/>
    <w:rsid w:val="00594D32"/>
    <w:rsid w:val="00594D78"/>
    <w:rsid w:val="00596312"/>
    <w:rsid w:val="0059655D"/>
    <w:rsid w:val="005973B1"/>
    <w:rsid w:val="005974F7"/>
    <w:rsid w:val="00597594"/>
    <w:rsid w:val="005A2202"/>
    <w:rsid w:val="005A2A34"/>
    <w:rsid w:val="005A2FFB"/>
    <w:rsid w:val="005A3705"/>
    <w:rsid w:val="005A48B0"/>
    <w:rsid w:val="005A49EF"/>
    <w:rsid w:val="005A4B1F"/>
    <w:rsid w:val="005A55E6"/>
    <w:rsid w:val="005A6577"/>
    <w:rsid w:val="005A6616"/>
    <w:rsid w:val="005A69A5"/>
    <w:rsid w:val="005A6B29"/>
    <w:rsid w:val="005A79F0"/>
    <w:rsid w:val="005A7E01"/>
    <w:rsid w:val="005B01FB"/>
    <w:rsid w:val="005B036A"/>
    <w:rsid w:val="005B05C9"/>
    <w:rsid w:val="005B1710"/>
    <w:rsid w:val="005B1D12"/>
    <w:rsid w:val="005B1E47"/>
    <w:rsid w:val="005B2132"/>
    <w:rsid w:val="005B408D"/>
    <w:rsid w:val="005B4803"/>
    <w:rsid w:val="005B661F"/>
    <w:rsid w:val="005B6ED6"/>
    <w:rsid w:val="005B7581"/>
    <w:rsid w:val="005C042E"/>
    <w:rsid w:val="005C103E"/>
    <w:rsid w:val="005C397F"/>
    <w:rsid w:val="005C3C64"/>
    <w:rsid w:val="005C42C4"/>
    <w:rsid w:val="005C5410"/>
    <w:rsid w:val="005C5F2D"/>
    <w:rsid w:val="005C6726"/>
    <w:rsid w:val="005C70BD"/>
    <w:rsid w:val="005C7D77"/>
    <w:rsid w:val="005D172D"/>
    <w:rsid w:val="005D1FF8"/>
    <w:rsid w:val="005D2388"/>
    <w:rsid w:val="005D2D30"/>
    <w:rsid w:val="005D3E17"/>
    <w:rsid w:val="005D5C5A"/>
    <w:rsid w:val="005D6449"/>
    <w:rsid w:val="005D762A"/>
    <w:rsid w:val="005E04A8"/>
    <w:rsid w:val="005E0A0D"/>
    <w:rsid w:val="005E11E0"/>
    <w:rsid w:val="005E15D7"/>
    <w:rsid w:val="005E1827"/>
    <w:rsid w:val="005E2069"/>
    <w:rsid w:val="005E22A3"/>
    <w:rsid w:val="005E22D9"/>
    <w:rsid w:val="005E2A5F"/>
    <w:rsid w:val="005E323A"/>
    <w:rsid w:val="005E4418"/>
    <w:rsid w:val="005E4E09"/>
    <w:rsid w:val="005E659A"/>
    <w:rsid w:val="005E76C9"/>
    <w:rsid w:val="005F24C9"/>
    <w:rsid w:val="005F3241"/>
    <w:rsid w:val="005F3943"/>
    <w:rsid w:val="005F3EC3"/>
    <w:rsid w:val="005F4B5E"/>
    <w:rsid w:val="005F6AE3"/>
    <w:rsid w:val="005F74BC"/>
    <w:rsid w:val="00600448"/>
    <w:rsid w:val="0060077A"/>
    <w:rsid w:val="00601576"/>
    <w:rsid w:val="00602C7E"/>
    <w:rsid w:val="00604293"/>
    <w:rsid w:val="00604A40"/>
    <w:rsid w:val="00605255"/>
    <w:rsid w:val="00605C54"/>
    <w:rsid w:val="00606219"/>
    <w:rsid w:val="00606320"/>
    <w:rsid w:val="00606533"/>
    <w:rsid w:val="00606D07"/>
    <w:rsid w:val="0061101C"/>
    <w:rsid w:val="00611C0A"/>
    <w:rsid w:val="0061405C"/>
    <w:rsid w:val="00614CE9"/>
    <w:rsid w:val="006150A5"/>
    <w:rsid w:val="0061661F"/>
    <w:rsid w:val="00617618"/>
    <w:rsid w:val="006178E2"/>
    <w:rsid w:val="00620291"/>
    <w:rsid w:val="0062389F"/>
    <w:rsid w:val="0062449D"/>
    <w:rsid w:val="006244A9"/>
    <w:rsid w:val="00624C75"/>
    <w:rsid w:val="00624FAC"/>
    <w:rsid w:val="0062528B"/>
    <w:rsid w:val="00626AFB"/>
    <w:rsid w:val="006305FE"/>
    <w:rsid w:val="00631268"/>
    <w:rsid w:val="006334F6"/>
    <w:rsid w:val="006338B9"/>
    <w:rsid w:val="0063394D"/>
    <w:rsid w:val="00634450"/>
    <w:rsid w:val="006348F7"/>
    <w:rsid w:val="00634949"/>
    <w:rsid w:val="0063639E"/>
    <w:rsid w:val="006367FD"/>
    <w:rsid w:val="00636A6F"/>
    <w:rsid w:val="006372CF"/>
    <w:rsid w:val="00637509"/>
    <w:rsid w:val="00640299"/>
    <w:rsid w:val="00640348"/>
    <w:rsid w:val="00640A71"/>
    <w:rsid w:val="006416F6"/>
    <w:rsid w:val="006417E0"/>
    <w:rsid w:val="00642288"/>
    <w:rsid w:val="0064275C"/>
    <w:rsid w:val="00642BBC"/>
    <w:rsid w:val="00643B95"/>
    <w:rsid w:val="00644864"/>
    <w:rsid w:val="00652243"/>
    <w:rsid w:val="00653DF9"/>
    <w:rsid w:val="00654918"/>
    <w:rsid w:val="00656F54"/>
    <w:rsid w:val="0065742B"/>
    <w:rsid w:val="00660276"/>
    <w:rsid w:val="00661708"/>
    <w:rsid w:val="006624AB"/>
    <w:rsid w:val="00662731"/>
    <w:rsid w:val="00662EF9"/>
    <w:rsid w:val="00663E2D"/>
    <w:rsid w:val="00664065"/>
    <w:rsid w:val="00664D05"/>
    <w:rsid w:val="00664FD3"/>
    <w:rsid w:val="006653E4"/>
    <w:rsid w:val="006666C8"/>
    <w:rsid w:val="00666934"/>
    <w:rsid w:val="00667D3C"/>
    <w:rsid w:val="00671829"/>
    <w:rsid w:val="00671E2D"/>
    <w:rsid w:val="00672248"/>
    <w:rsid w:val="00672AFB"/>
    <w:rsid w:val="00673255"/>
    <w:rsid w:val="00674220"/>
    <w:rsid w:val="0067572F"/>
    <w:rsid w:val="00675778"/>
    <w:rsid w:val="00675F72"/>
    <w:rsid w:val="00676576"/>
    <w:rsid w:val="00676A46"/>
    <w:rsid w:val="006776BD"/>
    <w:rsid w:val="00677795"/>
    <w:rsid w:val="006807DE"/>
    <w:rsid w:val="00681180"/>
    <w:rsid w:val="006812DA"/>
    <w:rsid w:val="006815D5"/>
    <w:rsid w:val="00681695"/>
    <w:rsid w:val="006823FB"/>
    <w:rsid w:val="00682778"/>
    <w:rsid w:val="00683403"/>
    <w:rsid w:val="00683D7B"/>
    <w:rsid w:val="006844D5"/>
    <w:rsid w:val="0068461A"/>
    <w:rsid w:val="0068586A"/>
    <w:rsid w:val="00685C83"/>
    <w:rsid w:val="00686669"/>
    <w:rsid w:val="00686B09"/>
    <w:rsid w:val="00686E4C"/>
    <w:rsid w:val="00686E8F"/>
    <w:rsid w:val="006874E9"/>
    <w:rsid w:val="006877E4"/>
    <w:rsid w:val="00687DF9"/>
    <w:rsid w:val="00690025"/>
    <w:rsid w:val="0069030A"/>
    <w:rsid w:val="0069072D"/>
    <w:rsid w:val="00691FC7"/>
    <w:rsid w:val="006926CB"/>
    <w:rsid w:val="00693C67"/>
    <w:rsid w:val="00694388"/>
    <w:rsid w:val="00694922"/>
    <w:rsid w:val="006956C0"/>
    <w:rsid w:val="00695E1F"/>
    <w:rsid w:val="006A14EF"/>
    <w:rsid w:val="006A150C"/>
    <w:rsid w:val="006A210E"/>
    <w:rsid w:val="006A2224"/>
    <w:rsid w:val="006A2252"/>
    <w:rsid w:val="006A27C9"/>
    <w:rsid w:val="006A2EAA"/>
    <w:rsid w:val="006A2F0E"/>
    <w:rsid w:val="006A3D20"/>
    <w:rsid w:val="006A3FB3"/>
    <w:rsid w:val="006A4155"/>
    <w:rsid w:val="006A4375"/>
    <w:rsid w:val="006A446E"/>
    <w:rsid w:val="006A4A0B"/>
    <w:rsid w:val="006A4CA1"/>
    <w:rsid w:val="006A5D0C"/>
    <w:rsid w:val="006A73B4"/>
    <w:rsid w:val="006A7937"/>
    <w:rsid w:val="006A7EA2"/>
    <w:rsid w:val="006B028F"/>
    <w:rsid w:val="006B11A8"/>
    <w:rsid w:val="006B12CB"/>
    <w:rsid w:val="006B1A69"/>
    <w:rsid w:val="006B3020"/>
    <w:rsid w:val="006B3206"/>
    <w:rsid w:val="006B3A35"/>
    <w:rsid w:val="006B40A2"/>
    <w:rsid w:val="006B5342"/>
    <w:rsid w:val="006B551E"/>
    <w:rsid w:val="006B612D"/>
    <w:rsid w:val="006B672C"/>
    <w:rsid w:val="006B68C3"/>
    <w:rsid w:val="006B693C"/>
    <w:rsid w:val="006B6B1C"/>
    <w:rsid w:val="006B7F28"/>
    <w:rsid w:val="006C2289"/>
    <w:rsid w:val="006C357B"/>
    <w:rsid w:val="006C3C94"/>
    <w:rsid w:val="006C5779"/>
    <w:rsid w:val="006C60FE"/>
    <w:rsid w:val="006C6129"/>
    <w:rsid w:val="006C624B"/>
    <w:rsid w:val="006C629B"/>
    <w:rsid w:val="006C68EA"/>
    <w:rsid w:val="006C7189"/>
    <w:rsid w:val="006C79B0"/>
    <w:rsid w:val="006C79FC"/>
    <w:rsid w:val="006D0695"/>
    <w:rsid w:val="006D1532"/>
    <w:rsid w:val="006D2607"/>
    <w:rsid w:val="006D2DB2"/>
    <w:rsid w:val="006D39A5"/>
    <w:rsid w:val="006D3E0A"/>
    <w:rsid w:val="006D70DE"/>
    <w:rsid w:val="006D7B67"/>
    <w:rsid w:val="006D7F61"/>
    <w:rsid w:val="006E00FD"/>
    <w:rsid w:val="006E023A"/>
    <w:rsid w:val="006E1797"/>
    <w:rsid w:val="006E23F9"/>
    <w:rsid w:val="006E29F8"/>
    <w:rsid w:val="006E2BA0"/>
    <w:rsid w:val="006E32F2"/>
    <w:rsid w:val="006E4237"/>
    <w:rsid w:val="006E42E9"/>
    <w:rsid w:val="006E49A8"/>
    <w:rsid w:val="006E4FF4"/>
    <w:rsid w:val="006E54D7"/>
    <w:rsid w:val="006E6ABA"/>
    <w:rsid w:val="006E6E89"/>
    <w:rsid w:val="006E76F4"/>
    <w:rsid w:val="006F264F"/>
    <w:rsid w:val="006F387D"/>
    <w:rsid w:val="006F3A00"/>
    <w:rsid w:val="006F4617"/>
    <w:rsid w:val="006F4CAD"/>
    <w:rsid w:val="006F4D67"/>
    <w:rsid w:val="006F4DA5"/>
    <w:rsid w:val="006F5771"/>
    <w:rsid w:val="006F6B27"/>
    <w:rsid w:val="006F7789"/>
    <w:rsid w:val="007004F1"/>
    <w:rsid w:val="00702F98"/>
    <w:rsid w:val="00703C36"/>
    <w:rsid w:val="00705441"/>
    <w:rsid w:val="00706020"/>
    <w:rsid w:val="00707252"/>
    <w:rsid w:val="00707907"/>
    <w:rsid w:val="0071254C"/>
    <w:rsid w:val="00713365"/>
    <w:rsid w:val="00713AEB"/>
    <w:rsid w:val="007165CF"/>
    <w:rsid w:val="00716883"/>
    <w:rsid w:val="00716B15"/>
    <w:rsid w:val="007174DD"/>
    <w:rsid w:val="007174EF"/>
    <w:rsid w:val="007177C3"/>
    <w:rsid w:val="00720D35"/>
    <w:rsid w:val="00721B00"/>
    <w:rsid w:val="00722FD9"/>
    <w:rsid w:val="0072301C"/>
    <w:rsid w:val="007230B6"/>
    <w:rsid w:val="007234B2"/>
    <w:rsid w:val="007239DF"/>
    <w:rsid w:val="0072435F"/>
    <w:rsid w:val="00724A6A"/>
    <w:rsid w:val="00724F84"/>
    <w:rsid w:val="0072536A"/>
    <w:rsid w:val="00725C94"/>
    <w:rsid w:val="00725D04"/>
    <w:rsid w:val="00726754"/>
    <w:rsid w:val="00726B37"/>
    <w:rsid w:val="00726F1B"/>
    <w:rsid w:val="007278B8"/>
    <w:rsid w:val="00731663"/>
    <w:rsid w:val="00732278"/>
    <w:rsid w:val="0073237F"/>
    <w:rsid w:val="007333BB"/>
    <w:rsid w:val="007333C2"/>
    <w:rsid w:val="00733D4D"/>
    <w:rsid w:val="00733F38"/>
    <w:rsid w:val="00733F6E"/>
    <w:rsid w:val="00734C67"/>
    <w:rsid w:val="00735FC7"/>
    <w:rsid w:val="007360CC"/>
    <w:rsid w:val="00737C50"/>
    <w:rsid w:val="0074136A"/>
    <w:rsid w:val="007417BA"/>
    <w:rsid w:val="007418C9"/>
    <w:rsid w:val="007418F8"/>
    <w:rsid w:val="00743716"/>
    <w:rsid w:val="00743A4D"/>
    <w:rsid w:val="00743AEE"/>
    <w:rsid w:val="0074419C"/>
    <w:rsid w:val="00745208"/>
    <w:rsid w:val="007453C5"/>
    <w:rsid w:val="00745D85"/>
    <w:rsid w:val="00746F31"/>
    <w:rsid w:val="007503C4"/>
    <w:rsid w:val="00751454"/>
    <w:rsid w:val="007515E3"/>
    <w:rsid w:val="00752103"/>
    <w:rsid w:val="007524A7"/>
    <w:rsid w:val="0075469E"/>
    <w:rsid w:val="007557F9"/>
    <w:rsid w:val="007563DC"/>
    <w:rsid w:val="00757891"/>
    <w:rsid w:val="00757E38"/>
    <w:rsid w:val="00760525"/>
    <w:rsid w:val="00761049"/>
    <w:rsid w:val="00763E7F"/>
    <w:rsid w:val="00765913"/>
    <w:rsid w:val="00766189"/>
    <w:rsid w:val="00766553"/>
    <w:rsid w:val="00766919"/>
    <w:rsid w:val="007672A3"/>
    <w:rsid w:val="00767AF2"/>
    <w:rsid w:val="007701F4"/>
    <w:rsid w:val="0077070A"/>
    <w:rsid w:val="00770854"/>
    <w:rsid w:val="007710E2"/>
    <w:rsid w:val="007712BD"/>
    <w:rsid w:val="007712F4"/>
    <w:rsid w:val="00771583"/>
    <w:rsid w:val="00773354"/>
    <w:rsid w:val="007733F3"/>
    <w:rsid w:val="00774902"/>
    <w:rsid w:val="00775E40"/>
    <w:rsid w:val="00775E71"/>
    <w:rsid w:val="00780028"/>
    <w:rsid w:val="007805CB"/>
    <w:rsid w:val="00780BFE"/>
    <w:rsid w:val="00781941"/>
    <w:rsid w:val="007828DB"/>
    <w:rsid w:val="00782DAE"/>
    <w:rsid w:val="007831FB"/>
    <w:rsid w:val="00783FF3"/>
    <w:rsid w:val="007846EF"/>
    <w:rsid w:val="007901EE"/>
    <w:rsid w:val="00790A65"/>
    <w:rsid w:val="00790D21"/>
    <w:rsid w:val="00791751"/>
    <w:rsid w:val="00791AAE"/>
    <w:rsid w:val="00791FC2"/>
    <w:rsid w:val="00792091"/>
    <w:rsid w:val="007920A5"/>
    <w:rsid w:val="007927E4"/>
    <w:rsid w:val="00794385"/>
    <w:rsid w:val="00795A1D"/>
    <w:rsid w:val="00795B45"/>
    <w:rsid w:val="00795CC9"/>
    <w:rsid w:val="00795D2C"/>
    <w:rsid w:val="00795F24"/>
    <w:rsid w:val="00797D34"/>
    <w:rsid w:val="00797F9F"/>
    <w:rsid w:val="007A0C78"/>
    <w:rsid w:val="007A2271"/>
    <w:rsid w:val="007A2A9F"/>
    <w:rsid w:val="007A2BF2"/>
    <w:rsid w:val="007A38D4"/>
    <w:rsid w:val="007A6211"/>
    <w:rsid w:val="007A62DD"/>
    <w:rsid w:val="007A6BA4"/>
    <w:rsid w:val="007A7F18"/>
    <w:rsid w:val="007B0D9D"/>
    <w:rsid w:val="007B0E51"/>
    <w:rsid w:val="007B1508"/>
    <w:rsid w:val="007B1830"/>
    <w:rsid w:val="007B3044"/>
    <w:rsid w:val="007B35E5"/>
    <w:rsid w:val="007B37A2"/>
    <w:rsid w:val="007B5A6B"/>
    <w:rsid w:val="007B6948"/>
    <w:rsid w:val="007B6C91"/>
    <w:rsid w:val="007B71E2"/>
    <w:rsid w:val="007C037C"/>
    <w:rsid w:val="007C0F70"/>
    <w:rsid w:val="007C1DE2"/>
    <w:rsid w:val="007C4B88"/>
    <w:rsid w:val="007C562B"/>
    <w:rsid w:val="007C5B65"/>
    <w:rsid w:val="007C5EED"/>
    <w:rsid w:val="007C63C1"/>
    <w:rsid w:val="007C6F77"/>
    <w:rsid w:val="007C7B53"/>
    <w:rsid w:val="007C7DB6"/>
    <w:rsid w:val="007D11C9"/>
    <w:rsid w:val="007D1629"/>
    <w:rsid w:val="007D20BE"/>
    <w:rsid w:val="007D20CA"/>
    <w:rsid w:val="007D24E4"/>
    <w:rsid w:val="007D2AD9"/>
    <w:rsid w:val="007D2B2F"/>
    <w:rsid w:val="007D3497"/>
    <w:rsid w:val="007D37B3"/>
    <w:rsid w:val="007D46A7"/>
    <w:rsid w:val="007D59ED"/>
    <w:rsid w:val="007D5F7C"/>
    <w:rsid w:val="007D6B70"/>
    <w:rsid w:val="007D6D7F"/>
    <w:rsid w:val="007D71E6"/>
    <w:rsid w:val="007D7DCF"/>
    <w:rsid w:val="007D7FC8"/>
    <w:rsid w:val="007E0BBF"/>
    <w:rsid w:val="007E10AD"/>
    <w:rsid w:val="007E2B31"/>
    <w:rsid w:val="007E33AD"/>
    <w:rsid w:val="007E4D80"/>
    <w:rsid w:val="007E4EF2"/>
    <w:rsid w:val="007E53DE"/>
    <w:rsid w:val="007E7F97"/>
    <w:rsid w:val="007F01E1"/>
    <w:rsid w:val="007F0E1E"/>
    <w:rsid w:val="007F191D"/>
    <w:rsid w:val="007F386A"/>
    <w:rsid w:val="007F4CD1"/>
    <w:rsid w:val="007F53B4"/>
    <w:rsid w:val="007F5546"/>
    <w:rsid w:val="007F588D"/>
    <w:rsid w:val="007F5DE5"/>
    <w:rsid w:val="007F5E2A"/>
    <w:rsid w:val="007F62FE"/>
    <w:rsid w:val="007F6AD8"/>
    <w:rsid w:val="007F7694"/>
    <w:rsid w:val="008019B1"/>
    <w:rsid w:val="0080396B"/>
    <w:rsid w:val="00803A1D"/>
    <w:rsid w:val="0080455A"/>
    <w:rsid w:val="00804CE0"/>
    <w:rsid w:val="00805AEC"/>
    <w:rsid w:val="00805F18"/>
    <w:rsid w:val="00807CC3"/>
    <w:rsid w:val="00811BA4"/>
    <w:rsid w:val="00811CE2"/>
    <w:rsid w:val="00812217"/>
    <w:rsid w:val="00812FE9"/>
    <w:rsid w:val="00813D09"/>
    <w:rsid w:val="0081511D"/>
    <w:rsid w:val="0081524F"/>
    <w:rsid w:val="00816929"/>
    <w:rsid w:val="0082102B"/>
    <w:rsid w:val="008219CE"/>
    <w:rsid w:val="00821A67"/>
    <w:rsid w:val="00823CF1"/>
    <w:rsid w:val="008252D7"/>
    <w:rsid w:val="00825CC6"/>
    <w:rsid w:val="00825EB3"/>
    <w:rsid w:val="008279AB"/>
    <w:rsid w:val="00827BCE"/>
    <w:rsid w:val="008300C1"/>
    <w:rsid w:val="008302A8"/>
    <w:rsid w:val="0083046B"/>
    <w:rsid w:val="0083096E"/>
    <w:rsid w:val="00831404"/>
    <w:rsid w:val="00831A47"/>
    <w:rsid w:val="00832BCD"/>
    <w:rsid w:val="00833130"/>
    <w:rsid w:val="008333D0"/>
    <w:rsid w:val="00833479"/>
    <w:rsid w:val="00833CD5"/>
    <w:rsid w:val="00834557"/>
    <w:rsid w:val="008353A8"/>
    <w:rsid w:val="00836E89"/>
    <w:rsid w:val="008400D7"/>
    <w:rsid w:val="00840B2E"/>
    <w:rsid w:val="00840F39"/>
    <w:rsid w:val="00842955"/>
    <w:rsid w:val="00842C1C"/>
    <w:rsid w:val="00843485"/>
    <w:rsid w:val="00843599"/>
    <w:rsid w:val="00844989"/>
    <w:rsid w:val="00844C49"/>
    <w:rsid w:val="008502D5"/>
    <w:rsid w:val="00850451"/>
    <w:rsid w:val="008522D0"/>
    <w:rsid w:val="00854BB0"/>
    <w:rsid w:val="0085500C"/>
    <w:rsid w:val="00855751"/>
    <w:rsid w:val="00857F6E"/>
    <w:rsid w:val="008606C9"/>
    <w:rsid w:val="00861400"/>
    <w:rsid w:val="00861AED"/>
    <w:rsid w:val="0086227D"/>
    <w:rsid w:val="00863AA3"/>
    <w:rsid w:val="008674C9"/>
    <w:rsid w:val="0086758F"/>
    <w:rsid w:val="008675D6"/>
    <w:rsid w:val="00867990"/>
    <w:rsid w:val="008710B3"/>
    <w:rsid w:val="008712F0"/>
    <w:rsid w:val="008721F5"/>
    <w:rsid w:val="00872347"/>
    <w:rsid w:val="00873DAE"/>
    <w:rsid w:val="008757CF"/>
    <w:rsid w:val="00876C39"/>
    <w:rsid w:val="008777A8"/>
    <w:rsid w:val="00877E18"/>
    <w:rsid w:val="0088032C"/>
    <w:rsid w:val="00881FEA"/>
    <w:rsid w:val="00882260"/>
    <w:rsid w:val="00882775"/>
    <w:rsid w:val="008833DD"/>
    <w:rsid w:val="00883ADB"/>
    <w:rsid w:val="00883F66"/>
    <w:rsid w:val="00884750"/>
    <w:rsid w:val="00884BDE"/>
    <w:rsid w:val="008850BB"/>
    <w:rsid w:val="00885675"/>
    <w:rsid w:val="00885D45"/>
    <w:rsid w:val="0088647F"/>
    <w:rsid w:val="00886AE9"/>
    <w:rsid w:val="008876FD"/>
    <w:rsid w:val="008916F2"/>
    <w:rsid w:val="008927C4"/>
    <w:rsid w:val="00894583"/>
    <w:rsid w:val="008950B7"/>
    <w:rsid w:val="008950DC"/>
    <w:rsid w:val="00895A00"/>
    <w:rsid w:val="008976A8"/>
    <w:rsid w:val="008A05B0"/>
    <w:rsid w:val="008A2184"/>
    <w:rsid w:val="008A2273"/>
    <w:rsid w:val="008A2523"/>
    <w:rsid w:val="008A38E1"/>
    <w:rsid w:val="008A397C"/>
    <w:rsid w:val="008A4F77"/>
    <w:rsid w:val="008A5136"/>
    <w:rsid w:val="008A534C"/>
    <w:rsid w:val="008A57E6"/>
    <w:rsid w:val="008B03EF"/>
    <w:rsid w:val="008B13E2"/>
    <w:rsid w:val="008B2A1B"/>
    <w:rsid w:val="008B2DAF"/>
    <w:rsid w:val="008B48BE"/>
    <w:rsid w:val="008B4A31"/>
    <w:rsid w:val="008B4F06"/>
    <w:rsid w:val="008B7EF7"/>
    <w:rsid w:val="008C009F"/>
    <w:rsid w:val="008C04EC"/>
    <w:rsid w:val="008C101D"/>
    <w:rsid w:val="008C1E90"/>
    <w:rsid w:val="008C32A9"/>
    <w:rsid w:val="008C40EA"/>
    <w:rsid w:val="008C4ACC"/>
    <w:rsid w:val="008C701E"/>
    <w:rsid w:val="008C7615"/>
    <w:rsid w:val="008C7960"/>
    <w:rsid w:val="008C7961"/>
    <w:rsid w:val="008C7AB1"/>
    <w:rsid w:val="008D0725"/>
    <w:rsid w:val="008D1FDC"/>
    <w:rsid w:val="008D2943"/>
    <w:rsid w:val="008D2EA7"/>
    <w:rsid w:val="008D30E3"/>
    <w:rsid w:val="008D3181"/>
    <w:rsid w:val="008D3C98"/>
    <w:rsid w:val="008D4686"/>
    <w:rsid w:val="008D475D"/>
    <w:rsid w:val="008D6F19"/>
    <w:rsid w:val="008D7ED9"/>
    <w:rsid w:val="008E070A"/>
    <w:rsid w:val="008E1184"/>
    <w:rsid w:val="008E2322"/>
    <w:rsid w:val="008E2613"/>
    <w:rsid w:val="008E4551"/>
    <w:rsid w:val="008E49FC"/>
    <w:rsid w:val="008E4D3B"/>
    <w:rsid w:val="008E56AE"/>
    <w:rsid w:val="008E5861"/>
    <w:rsid w:val="008E60B7"/>
    <w:rsid w:val="008E65B3"/>
    <w:rsid w:val="008E6D16"/>
    <w:rsid w:val="008E7871"/>
    <w:rsid w:val="008F1E48"/>
    <w:rsid w:val="008F22DD"/>
    <w:rsid w:val="008F2C2A"/>
    <w:rsid w:val="008F43C5"/>
    <w:rsid w:val="008F4C93"/>
    <w:rsid w:val="008F52E2"/>
    <w:rsid w:val="008F5416"/>
    <w:rsid w:val="008F547A"/>
    <w:rsid w:val="008F5661"/>
    <w:rsid w:val="008F5A82"/>
    <w:rsid w:val="008F5EBC"/>
    <w:rsid w:val="008F6173"/>
    <w:rsid w:val="008F6669"/>
    <w:rsid w:val="008F6B48"/>
    <w:rsid w:val="008F7249"/>
    <w:rsid w:val="008F7286"/>
    <w:rsid w:val="008F74E8"/>
    <w:rsid w:val="0090077F"/>
    <w:rsid w:val="00900B60"/>
    <w:rsid w:val="00900C40"/>
    <w:rsid w:val="00901099"/>
    <w:rsid w:val="009012DB"/>
    <w:rsid w:val="00901DF1"/>
    <w:rsid w:val="00902F4F"/>
    <w:rsid w:val="00903C22"/>
    <w:rsid w:val="00904391"/>
    <w:rsid w:val="00905026"/>
    <w:rsid w:val="0090554B"/>
    <w:rsid w:val="00906624"/>
    <w:rsid w:val="00907843"/>
    <w:rsid w:val="00911C45"/>
    <w:rsid w:val="009122AF"/>
    <w:rsid w:val="009126A3"/>
    <w:rsid w:val="0092029E"/>
    <w:rsid w:val="00920A84"/>
    <w:rsid w:val="00920CBF"/>
    <w:rsid w:val="00921733"/>
    <w:rsid w:val="009219D7"/>
    <w:rsid w:val="00921A35"/>
    <w:rsid w:val="00923CF6"/>
    <w:rsid w:val="00924B69"/>
    <w:rsid w:val="00924E18"/>
    <w:rsid w:val="00925C8F"/>
    <w:rsid w:val="00925DC3"/>
    <w:rsid w:val="00925E6B"/>
    <w:rsid w:val="0092673A"/>
    <w:rsid w:val="00926882"/>
    <w:rsid w:val="00926F2A"/>
    <w:rsid w:val="00926FC9"/>
    <w:rsid w:val="00927DA9"/>
    <w:rsid w:val="0093012A"/>
    <w:rsid w:val="00931932"/>
    <w:rsid w:val="00931E34"/>
    <w:rsid w:val="009325D5"/>
    <w:rsid w:val="0093281A"/>
    <w:rsid w:val="0093391B"/>
    <w:rsid w:val="00934B25"/>
    <w:rsid w:val="00934B70"/>
    <w:rsid w:val="00935032"/>
    <w:rsid w:val="00937820"/>
    <w:rsid w:val="00940019"/>
    <w:rsid w:val="00941130"/>
    <w:rsid w:val="009423D4"/>
    <w:rsid w:val="009427CB"/>
    <w:rsid w:val="00942F22"/>
    <w:rsid w:val="0094334F"/>
    <w:rsid w:val="00943BC9"/>
    <w:rsid w:val="00943FA1"/>
    <w:rsid w:val="00943FAA"/>
    <w:rsid w:val="00944654"/>
    <w:rsid w:val="0094481B"/>
    <w:rsid w:val="009467BF"/>
    <w:rsid w:val="00946B1D"/>
    <w:rsid w:val="00946E15"/>
    <w:rsid w:val="009508CD"/>
    <w:rsid w:val="009509FA"/>
    <w:rsid w:val="00951AF3"/>
    <w:rsid w:val="009526F8"/>
    <w:rsid w:val="0095276F"/>
    <w:rsid w:val="0095422E"/>
    <w:rsid w:val="00954DCA"/>
    <w:rsid w:val="00957CB7"/>
    <w:rsid w:val="009600A7"/>
    <w:rsid w:val="009606A4"/>
    <w:rsid w:val="00960C28"/>
    <w:rsid w:val="009634BD"/>
    <w:rsid w:val="00964A64"/>
    <w:rsid w:val="009652FE"/>
    <w:rsid w:val="00966E36"/>
    <w:rsid w:val="00967C52"/>
    <w:rsid w:val="009707D2"/>
    <w:rsid w:val="00970BFA"/>
    <w:rsid w:val="009717B6"/>
    <w:rsid w:val="00972FF8"/>
    <w:rsid w:val="0097333B"/>
    <w:rsid w:val="0097397C"/>
    <w:rsid w:val="009747BC"/>
    <w:rsid w:val="00974915"/>
    <w:rsid w:val="0097498A"/>
    <w:rsid w:val="00974ED4"/>
    <w:rsid w:val="0097562F"/>
    <w:rsid w:val="00975CB9"/>
    <w:rsid w:val="00975FC6"/>
    <w:rsid w:val="00980153"/>
    <w:rsid w:val="009815AC"/>
    <w:rsid w:val="00981B48"/>
    <w:rsid w:val="00981C71"/>
    <w:rsid w:val="0098231A"/>
    <w:rsid w:val="00984720"/>
    <w:rsid w:val="00984E00"/>
    <w:rsid w:val="00985405"/>
    <w:rsid w:val="0098555C"/>
    <w:rsid w:val="009857D8"/>
    <w:rsid w:val="00986CB2"/>
    <w:rsid w:val="00986CBC"/>
    <w:rsid w:val="009915F0"/>
    <w:rsid w:val="009923CB"/>
    <w:rsid w:val="009932E4"/>
    <w:rsid w:val="0099389D"/>
    <w:rsid w:val="00995B44"/>
    <w:rsid w:val="00995EE5"/>
    <w:rsid w:val="0099625C"/>
    <w:rsid w:val="00996A3B"/>
    <w:rsid w:val="009A0E1C"/>
    <w:rsid w:val="009A0F31"/>
    <w:rsid w:val="009A15EA"/>
    <w:rsid w:val="009A1F4B"/>
    <w:rsid w:val="009A37CC"/>
    <w:rsid w:val="009A3920"/>
    <w:rsid w:val="009A538B"/>
    <w:rsid w:val="009A5405"/>
    <w:rsid w:val="009A5CDB"/>
    <w:rsid w:val="009A6128"/>
    <w:rsid w:val="009A6220"/>
    <w:rsid w:val="009A6AD9"/>
    <w:rsid w:val="009A6F33"/>
    <w:rsid w:val="009B0510"/>
    <w:rsid w:val="009B108C"/>
    <w:rsid w:val="009B15F2"/>
    <w:rsid w:val="009B2DDB"/>
    <w:rsid w:val="009B409F"/>
    <w:rsid w:val="009B4A4E"/>
    <w:rsid w:val="009B4D8F"/>
    <w:rsid w:val="009B4E1F"/>
    <w:rsid w:val="009B5012"/>
    <w:rsid w:val="009B564B"/>
    <w:rsid w:val="009B5D9B"/>
    <w:rsid w:val="009B6278"/>
    <w:rsid w:val="009B644D"/>
    <w:rsid w:val="009B64D1"/>
    <w:rsid w:val="009C1DB1"/>
    <w:rsid w:val="009C374B"/>
    <w:rsid w:val="009C382A"/>
    <w:rsid w:val="009C580D"/>
    <w:rsid w:val="009C5A18"/>
    <w:rsid w:val="009C5C69"/>
    <w:rsid w:val="009C7966"/>
    <w:rsid w:val="009C7C6E"/>
    <w:rsid w:val="009D0236"/>
    <w:rsid w:val="009D0678"/>
    <w:rsid w:val="009D5AB0"/>
    <w:rsid w:val="009D71BA"/>
    <w:rsid w:val="009D78FE"/>
    <w:rsid w:val="009D7B56"/>
    <w:rsid w:val="009E08D6"/>
    <w:rsid w:val="009E1881"/>
    <w:rsid w:val="009E481E"/>
    <w:rsid w:val="009E5607"/>
    <w:rsid w:val="009E5AED"/>
    <w:rsid w:val="009E5CC0"/>
    <w:rsid w:val="009E7EA2"/>
    <w:rsid w:val="009F107D"/>
    <w:rsid w:val="009F18A6"/>
    <w:rsid w:val="009F24C1"/>
    <w:rsid w:val="009F2DD8"/>
    <w:rsid w:val="009F388E"/>
    <w:rsid w:val="009F5CBA"/>
    <w:rsid w:val="009F610D"/>
    <w:rsid w:val="009F66F2"/>
    <w:rsid w:val="009F695F"/>
    <w:rsid w:val="009F72DC"/>
    <w:rsid w:val="009F789C"/>
    <w:rsid w:val="009F78EC"/>
    <w:rsid w:val="009F7EDF"/>
    <w:rsid w:val="00A0085A"/>
    <w:rsid w:val="00A048DA"/>
    <w:rsid w:val="00A04DDF"/>
    <w:rsid w:val="00A056BD"/>
    <w:rsid w:val="00A05C13"/>
    <w:rsid w:val="00A05D97"/>
    <w:rsid w:val="00A06AFA"/>
    <w:rsid w:val="00A07D5E"/>
    <w:rsid w:val="00A07F75"/>
    <w:rsid w:val="00A13223"/>
    <w:rsid w:val="00A13ABB"/>
    <w:rsid w:val="00A14C6D"/>
    <w:rsid w:val="00A14DDE"/>
    <w:rsid w:val="00A15354"/>
    <w:rsid w:val="00A1559C"/>
    <w:rsid w:val="00A16F4A"/>
    <w:rsid w:val="00A201C9"/>
    <w:rsid w:val="00A20318"/>
    <w:rsid w:val="00A205A9"/>
    <w:rsid w:val="00A20B36"/>
    <w:rsid w:val="00A22B6A"/>
    <w:rsid w:val="00A2404E"/>
    <w:rsid w:val="00A249D6"/>
    <w:rsid w:val="00A25642"/>
    <w:rsid w:val="00A258FE"/>
    <w:rsid w:val="00A25D84"/>
    <w:rsid w:val="00A262C3"/>
    <w:rsid w:val="00A2646F"/>
    <w:rsid w:val="00A2677E"/>
    <w:rsid w:val="00A268D5"/>
    <w:rsid w:val="00A26BA3"/>
    <w:rsid w:val="00A2763E"/>
    <w:rsid w:val="00A27697"/>
    <w:rsid w:val="00A30586"/>
    <w:rsid w:val="00A307BB"/>
    <w:rsid w:val="00A310E5"/>
    <w:rsid w:val="00A31774"/>
    <w:rsid w:val="00A31E0C"/>
    <w:rsid w:val="00A31FE8"/>
    <w:rsid w:val="00A32012"/>
    <w:rsid w:val="00A32AE1"/>
    <w:rsid w:val="00A335E0"/>
    <w:rsid w:val="00A339FE"/>
    <w:rsid w:val="00A355A8"/>
    <w:rsid w:val="00A3641B"/>
    <w:rsid w:val="00A37C48"/>
    <w:rsid w:val="00A40B89"/>
    <w:rsid w:val="00A43FB1"/>
    <w:rsid w:val="00A45D90"/>
    <w:rsid w:val="00A503BB"/>
    <w:rsid w:val="00A50819"/>
    <w:rsid w:val="00A50990"/>
    <w:rsid w:val="00A50A51"/>
    <w:rsid w:val="00A510C3"/>
    <w:rsid w:val="00A5134B"/>
    <w:rsid w:val="00A51469"/>
    <w:rsid w:val="00A520D1"/>
    <w:rsid w:val="00A522E6"/>
    <w:rsid w:val="00A52C95"/>
    <w:rsid w:val="00A52E62"/>
    <w:rsid w:val="00A5341A"/>
    <w:rsid w:val="00A5370D"/>
    <w:rsid w:val="00A53AD3"/>
    <w:rsid w:val="00A53BB9"/>
    <w:rsid w:val="00A55468"/>
    <w:rsid w:val="00A55B5D"/>
    <w:rsid w:val="00A55BE9"/>
    <w:rsid w:val="00A563F2"/>
    <w:rsid w:val="00A569C1"/>
    <w:rsid w:val="00A56B9A"/>
    <w:rsid w:val="00A57016"/>
    <w:rsid w:val="00A57253"/>
    <w:rsid w:val="00A57538"/>
    <w:rsid w:val="00A5777D"/>
    <w:rsid w:val="00A579B5"/>
    <w:rsid w:val="00A6208D"/>
    <w:rsid w:val="00A622DF"/>
    <w:rsid w:val="00A623D8"/>
    <w:rsid w:val="00A63334"/>
    <w:rsid w:val="00A6365C"/>
    <w:rsid w:val="00A638EE"/>
    <w:rsid w:val="00A6457C"/>
    <w:rsid w:val="00A651E6"/>
    <w:rsid w:val="00A657CA"/>
    <w:rsid w:val="00A65ADF"/>
    <w:rsid w:val="00A66D47"/>
    <w:rsid w:val="00A66E75"/>
    <w:rsid w:val="00A676C3"/>
    <w:rsid w:val="00A67A10"/>
    <w:rsid w:val="00A70EB3"/>
    <w:rsid w:val="00A725C9"/>
    <w:rsid w:val="00A72D86"/>
    <w:rsid w:val="00A73740"/>
    <w:rsid w:val="00A742AC"/>
    <w:rsid w:val="00A7453A"/>
    <w:rsid w:val="00A74C38"/>
    <w:rsid w:val="00A75207"/>
    <w:rsid w:val="00A752E3"/>
    <w:rsid w:val="00A7583C"/>
    <w:rsid w:val="00A7698A"/>
    <w:rsid w:val="00A80622"/>
    <w:rsid w:val="00A813BD"/>
    <w:rsid w:val="00A833F3"/>
    <w:rsid w:val="00A8365A"/>
    <w:rsid w:val="00A83C9A"/>
    <w:rsid w:val="00A87BCB"/>
    <w:rsid w:val="00A902DF"/>
    <w:rsid w:val="00A90A02"/>
    <w:rsid w:val="00A91060"/>
    <w:rsid w:val="00A922B6"/>
    <w:rsid w:val="00A9238C"/>
    <w:rsid w:val="00A9287A"/>
    <w:rsid w:val="00A92BCA"/>
    <w:rsid w:val="00A93294"/>
    <w:rsid w:val="00A95935"/>
    <w:rsid w:val="00A9738E"/>
    <w:rsid w:val="00A979A4"/>
    <w:rsid w:val="00AA106F"/>
    <w:rsid w:val="00AA1A5E"/>
    <w:rsid w:val="00AA293F"/>
    <w:rsid w:val="00AA3385"/>
    <w:rsid w:val="00AA370A"/>
    <w:rsid w:val="00AA39EA"/>
    <w:rsid w:val="00AA43BF"/>
    <w:rsid w:val="00AA4EC3"/>
    <w:rsid w:val="00AA4F49"/>
    <w:rsid w:val="00AA5B03"/>
    <w:rsid w:val="00AA6F1F"/>
    <w:rsid w:val="00AA7240"/>
    <w:rsid w:val="00AB041A"/>
    <w:rsid w:val="00AB1A10"/>
    <w:rsid w:val="00AB3A55"/>
    <w:rsid w:val="00AB3BCD"/>
    <w:rsid w:val="00AB44D3"/>
    <w:rsid w:val="00AB524E"/>
    <w:rsid w:val="00AB5539"/>
    <w:rsid w:val="00AB64F2"/>
    <w:rsid w:val="00AB6C6F"/>
    <w:rsid w:val="00AB7915"/>
    <w:rsid w:val="00AB7E9D"/>
    <w:rsid w:val="00AC35DF"/>
    <w:rsid w:val="00AC4185"/>
    <w:rsid w:val="00AC51A1"/>
    <w:rsid w:val="00AC6073"/>
    <w:rsid w:val="00AC7A44"/>
    <w:rsid w:val="00AD0E32"/>
    <w:rsid w:val="00AD11F7"/>
    <w:rsid w:val="00AD14A9"/>
    <w:rsid w:val="00AD19C5"/>
    <w:rsid w:val="00AD26E3"/>
    <w:rsid w:val="00AD2E2B"/>
    <w:rsid w:val="00AD4050"/>
    <w:rsid w:val="00AD4E00"/>
    <w:rsid w:val="00AD5A57"/>
    <w:rsid w:val="00AD70B2"/>
    <w:rsid w:val="00AD77E7"/>
    <w:rsid w:val="00AD7C23"/>
    <w:rsid w:val="00AE1ED0"/>
    <w:rsid w:val="00AE29B3"/>
    <w:rsid w:val="00AE2E6F"/>
    <w:rsid w:val="00AE311C"/>
    <w:rsid w:val="00AE40F4"/>
    <w:rsid w:val="00AE4778"/>
    <w:rsid w:val="00AE5279"/>
    <w:rsid w:val="00AE5963"/>
    <w:rsid w:val="00AE7491"/>
    <w:rsid w:val="00AF0F89"/>
    <w:rsid w:val="00AF100B"/>
    <w:rsid w:val="00AF24A9"/>
    <w:rsid w:val="00AF2905"/>
    <w:rsid w:val="00AF300E"/>
    <w:rsid w:val="00AF393D"/>
    <w:rsid w:val="00AF3EAC"/>
    <w:rsid w:val="00AF456E"/>
    <w:rsid w:val="00AF4F2B"/>
    <w:rsid w:val="00AF6837"/>
    <w:rsid w:val="00AF7639"/>
    <w:rsid w:val="00AF7BD6"/>
    <w:rsid w:val="00AF7D45"/>
    <w:rsid w:val="00B00F3D"/>
    <w:rsid w:val="00B00F5D"/>
    <w:rsid w:val="00B0174E"/>
    <w:rsid w:val="00B02DE3"/>
    <w:rsid w:val="00B03ED9"/>
    <w:rsid w:val="00B04FCE"/>
    <w:rsid w:val="00B07160"/>
    <w:rsid w:val="00B07913"/>
    <w:rsid w:val="00B10158"/>
    <w:rsid w:val="00B10B99"/>
    <w:rsid w:val="00B1154B"/>
    <w:rsid w:val="00B11F80"/>
    <w:rsid w:val="00B12F5B"/>
    <w:rsid w:val="00B14BD7"/>
    <w:rsid w:val="00B14DCF"/>
    <w:rsid w:val="00B14E65"/>
    <w:rsid w:val="00B15528"/>
    <w:rsid w:val="00B16B19"/>
    <w:rsid w:val="00B16DB7"/>
    <w:rsid w:val="00B1778E"/>
    <w:rsid w:val="00B2009C"/>
    <w:rsid w:val="00B2020D"/>
    <w:rsid w:val="00B21371"/>
    <w:rsid w:val="00B214D6"/>
    <w:rsid w:val="00B21DF9"/>
    <w:rsid w:val="00B223C3"/>
    <w:rsid w:val="00B244C7"/>
    <w:rsid w:val="00B2583B"/>
    <w:rsid w:val="00B27B0C"/>
    <w:rsid w:val="00B27FD1"/>
    <w:rsid w:val="00B300CF"/>
    <w:rsid w:val="00B304A3"/>
    <w:rsid w:val="00B317DE"/>
    <w:rsid w:val="00B33017"/>
    <w:rsid w:val="00B331F7"/>
    <w:rsid w:val="00B3336C"/>
    <w:rsid w:val="00B33530"/>
    <w:rsid w:val="00B33632"/>
    <w:rsid w:val="00B3392B"/>
    <w:rsid w:val="00B340CC"/>
    <w:rsid w:val="00B34632"/>
    <w:rsid w:val="00B34685"/>
    <w:rsid w:val="00B34B29"/>
    <w:rsid w:val="00B352C8"/>
    <w:rsid w:val="00B356C6"/>
    <w:rsid w:val="00B35DE4"/>
    <w:rsid w:val="00B36A66"/>
    <w:rsid w:val="00B40769"/>
    <w:rsid w:val="00B40799"/>
    <w:rsid w:val="00B4167D"/>
    <w:rsid w:val="00B421E8"/>
    <w:rsid w:val="00B4224A"/>
    <w:rsid w:val="00B43204"/>
    <w:rsid w:val="00B43389"/>
    <w:rsid w:val="00B45A92"/>
    <w:rsid w:val="00B46388"/>
    <w:rsid w:val="00B47359"/>
    <w:rsid w:val="00B47E58"/>
    <w:rsid w:val="00B50CF7"/>
    <w:rsid w:val="00B512ED"/>
    <w:rsid w:val="00B51B2D"/>
    <w:rsid w:val="00B5237E"/>
    <w:rsid w:val="00B54361"/>
    <w:rsid w:val="00B54605"/>
    <w:rsid w:val="00B548F9"/>
    <w:rsid w:val="00B54D10"/>
    <w:rsid w:val="00B55DE0"/>
    <w:rsid w:val="00B56060"/>
    <w:rsid w:val="00B57E8E"/>
    <w:rsid w:val="00B62CF0"/>
    <w:rsid w:val="00B63016"/>
    <w:rsid w:val="00B6412D"/>
    <w:rsid w:val="00B6464E"/>
    <w:rsid w:val="00B6564B"/>
    <w:rsid w:val="00B65777"/>
    <w:rsid w:val="00B65A93"/>
    <w:rsid w:val="00B66441"/>
    <w:rsid w:val="00B6649C"/>
    <w:rsid w:val="00B6775E"/>
    <w:rsid w:val="00B67BB6"/>
    <w:rsid w:val="00B70771"/>
    <w:rsid w:val="00B70D36"/>
    <w:rsid w:val="00B723AF"/>
    <w:rsid w:val="00B72CBC"/>
    <w:rsid w:val="00B730CD"/>
    <w:rsid w:val="00B74523"/>
    <w:rsid w:val="00B75DC2"/>
    <w:rsid w:val="00B75EE4"/>
    <w:rsid w:val="00B775A2"/>
    <w:rsid w:val="00B77EE3"/>
    <w:rsid w:val="00B808E7"/>
    <w:rsid w:val="00B813E3"/>
    <w:rsid w:val="00B81B27"/>
    <w:rsid w:val="00B82D1E"/>
    <w:rsid w:val="00B832CE"/>
    <w:rsid w:val="00B83740"/>
    <w:rsid w:val="00B83C27"/>
    <w:rsid w:val="00B83F1F"/>
    <w:rsid w:val="00B84089"/>
    <w:rsid w:val="00B852A0"/>
    <w:rsid w:val="00B85366"/>
    <w:rsid w:val="00B85CAD"/>
    <w:rsid w:val="00B86568"/>
    <w:rsid w:val="00B87635"/>
    <w:rsid w:val="00B876E4"/>
    <w:rsid w:val="00B87EB1"/>
    <w:rsid w:val="00B9018D"/>
    <w:rsid w:val="00B90336"/>
    <w:rsid w:val="00B9055F"/>
    <w:rsid w:val="00B90E09"/>
    <w:rsid w:val="00B9191B"/>
    <w:rsid w:val="00B92A66"/>
    <w:rsid w:val="00B93251"/>
    <w:rsid w:val="00B93A14"/>
    <w:rsid w:val="00B94671"/>
    <w:rsid w:val="00B94705"/>
    <w:rsid w:val="00BA0905"/>
    <w:rsid w:val="00BA1108"/>
    <w:rsid w:val="00BA18E5"/>
    <w:rsid w:val="00BA29CD"/>
    <w:rsid w:val="00BA3287"/>
    <w:rsid w:val="00BA35A6"/>
    <w:rsid w:val="00BA459D"/>
    <w:rsid w:val="00BA49F5"/>
    <w:rsid w:val="00BA4A93"/>
    <w:rsid w:val="00BA540E"/>
    <w:rsid w:val="00BA570B"/>
    <w:rsid w:val="00BA6437"/>
    <w:rsid w:val="00BA677B"/>
    <w:rsid w:val="00BA7B39"/>
    <w:rsid w:val="00BA7C75"/>
    <w:rsid w:val="00BA7FF1"/>
    <w:rsid w:val="00BB05D6"/>
    <w:rsid w:val="00BB1E08"/>
    <w:rsid w:val="00BB2009"/>
    <w:rsid w:val="00BB2EA4"/>
    <w:rsid w:val="00BB3929"/>
    <w:rsid w:val="00BB4133"/>
    <w:rsid w:val="00BB421A"/>
    <w:rsid w:val="00BB428B"/>
    <w:rsid w:val="00BB7F36"/>
    <w:rsid w:val="00BC16ED"/>
    <w:rsid w:val="00BC17A1"/>
    <w:rsid w:val="00BC23F0"/>
    <w:rsid w:val="00BC4282"/>
    <w:rsid w:val="00BC50A1"/>
    <w:rsid w:val="00BC5159"/>
    <w:rsid w:val="00BC6292"/>
    <w:rsid w:val="00BC7D41"/>
    <w:rsid w:val="00BD1286"/>
    <w:rsid w:val="00BD31BC"/>
    <w:rsid w:val="00BD3276"/>
    <w:rsid w:val="00BD5A85"/>
    <w:rsid w:val="00BD6A9D"/>
    <w:rsid w:val="00BD70AC"/>
    <w:rsid w:val="00BE0267"/>
    <w:rsid w:val="00BE1199"/>
    <w:rsid w:val="00BE1C87"/>
    <w:rsid w:val="00BE1CBE"/>
    <w:rsid w:val="00BE2210"/>
    <w:rsid w:val="00BE2ED5"/>
    <w:rsid w:val="00BE44CF"/>
    <w:rsid w:val="00BE4FC1"/>
    <w:rsid w:val="00BE5516"/>
    <w:rsid w:val="00BE5CA3"/>
    <w:rsid w:val="00BE6492"/>
    <w:rsid w:val="00BE6D8A"/>
    <w:rsid w:val="00BF0624"/>
    <w:rsid w:val="00BF0937"/>
    <w:rsid w:val="00BF0E42"/>
    <w:rsid w:val="00BF1AB3"/>
    <w:rsid w:val="00BF27E4"/>
    <w:rsid w:val="00BF2BF9"/>
    <w:rsid w:val="00BF2C25"/>
    <w:rsid w:val="00BF2CF3"/>
    <w:rsid w:val="00BF3CDF"/>
    <w:rsid w:val="00BF4E3D"/>
    <w:rsid w:val="00BF606E"/>
    <w:rsid w:val="00BF61BD"/>
    <w:rsid w:val="00BF7198"/>
    <w:rsid w:val="00BF7358"/>
    <w:rsid w:val="00BF7F7C"/>
    <w:rsid w:val="00C00D10"/>
    <w:rsid w:val="00C01F61"/>
    <w:rsid w:val="00C025E0"/>
    <w:rsid w:val="00C03F9A"/>
    <w:rsid w:val="00C04718"/>
    <w:rsid w:val="00C04904"/>
    <w:rsid w:val="00C04EF1"/>
    <w:rsid w:val="00C04F36"/>
    <w:rsid w:val="00C04F8C"/>
    <w:rsid w:val="00C05399"/>
    <w:rsid w:val="00C05D79"/>
    <w:rsid w:val="00C06EAC"/>
    <w:rsid w:val="00C114F8"/>
    <w:rsid w:val="00C117E8"/>
    <w:rsid w:val="00C11E4E"/>
    <w:rsid w:val="00C1215A"/>
    <w:rsid w:val="00C12519"/>
    <w:rsid w:val="00C157A3"/>
    <w:rsid w:val="00C157F4"/>
    <w:rsid w:val="00C165ED"/>
    <w:rsid w:val="00C17C92"/>
    <w:rsid w:val="00C17D36"/>
    <w:rsid w:val="00C20C65"/>
    <w:rsid w:val="00C229FB"/>
    <w:rsid w:val="00C22C00"/>
    <w:rsid w:val="00C22D2A"/>
    <w:rsid w:val="00C22E48"/>
    <w:rsid w:val="00C23948"/>
    <w:rsid w:val="00C2578E"/>
    <w:rsid w:val="00C2609C"/>
    <w:rsid w:val="00C262FE"/>
    <w:rsid w:val="00C26550"/>
    <w:rsid w:val="00C265AD"/>
    <w:rsid w:val="00C26E55"/>
    <w:rsid w:val="00C276E7"/>
    <w:rsid w:val="00C27D9C"/>
    <w:rsid w:val="00C300C8"/>
    <w:rsid w:val="00C30C31"/>
    <w:rsid w:val="00C3214A"/>
    <w:rsid w:val="00C33474"/>
    <w:rsid w:val="00C33FC9"/>
    <w:rsid w:val="00C34CEE"/>
    <w:rsid w:val="00C34D60"/>
    <w:rsid w:val="00C34E28"/>
    <w:rsid w:val="00C351BF"/>
    <w:rsid w:val="00C35CB9"/>
    <w:rsid w:val="00C37524"/>
    <w:rsid w:val="00C37C22"/>
    <w:rsid w:val="00C40051"/>
    <w:rsid w:val="00C40E8A"/>
    <w:rsid w:val="00C41EEC"/>
    <w:rsid w:val="00C42E5C"/>
    <w:rsid w:val="00C42F58"/>
    <w:rsid w:val="00C462BF"/>
    <w:rsid w:val="00C46697"/>
    <w:rsid w:val="00C46B3F"/>
    <w:rsid w:val="00C4703D"/>
    <w:rsid w:val="00C47752"/>
    <w:rsid w:val="00C50B3C"/>
    <w:rsid w:val="00C510CB"/>
    <w:rsid w:val="00C51754"/>
    <w:rsid w:val="00C5263A"/>
    <w:rsid w:val="00C52F91"/>
    <w:rsid w:val="00C53E71"/>
    <w:rsid w:val="00C56692"/>
    <w:rsid w:val="00C6021C"/>
    <w:rsid w:val="00C64009"/>
    <w:rsid w:val="00C64695"/>
    <w:rsid w:val="00C66398"/>
    <w:rsid w:val="00C66B4E"/>
    <w:rsid w:val="00C70357"/>
    <w:rsid w:val="00C729F2"/>
    <w:rsid w:val="00C737B7"/>
    <w:rsid w:val="00C73BFE"/>
    <w:rsid w:val="00C741E6"/>
    <w:rsid w:val="00C7450D"/>
    <w:rsid w:val="00C75489"/>
    <w:rsid w:val="00C7584B"/>
    <w:rsid w:val="00C758F5"/>
    <w:rsid w:val="00C766CD"/>
    <w:rsid w:val="00C768AA"/>
    <w:rsid w:val="00C8061A"/>
    <w:rsid w:val="00C81AF7"/>
    <w:rsid w:val="00C82902"/>
    <w:rsid w:val="00C83096"/>
    <w:rsid w:val="00C831BD"/>
    <w:rsid w:val="00C85CF4"/>
    <w:rsid w:val="00C85DD4"/>
    <w:rsid w:val="00C86E23"/>
    <w:rsid w:val="00C91243"/>
    <w:rsid w:val="00C9200D"/>
    <w:rsid w:val="00C9202C"/>
    <w:rsid w:val="00C92D97"/>
    <w:rsid w:val="00C93D2D"/>
    <w:rsid w:val="00C943AF"/>
    <w:rsid w:val="00C9541E"/>
    <w:rsid w:val="00C957BB"/>
    <w:rsid w:val="00C9588B"/>
    <w:rsid w:val="00C95EEE"/>
    <w:rsid w:val="00C966FB"/>
    <w:rsid w:val="00CA2678"/>
    <w:rsid w:val="00CA3217"/>
    <w:rsid w:val="00CA3AAE"/>
    <w:rsid w:val="00CA4D0E"/>
    <w:rsid w:val="00CA5803"/>
    <w:rsid w:val="00CA5D57"/>
    <w:rsid w:val="00CA6E77"/>
    <w:rsid w:val="00CA761E"/>
    <w:rsid w:val="00CA7872"/>
    <w:rsid w:val="00CB03EE"/>
    <w:rsid w:val="00CB10BE"/>
    <w:rsid w:val="00CB227E"/>
    <w:rsid w:val="00CB2DE5"/>
    <w:rsid w:val="00CB45BC"/>
    <w:rsid w:val="00CB4F47"/>
    <w:rsid w:val="00CB79DB"/>
    <w:rsid w:val="00CC1884"/>
    <w:rsid w:val="00CC3486"/>
    <w:rsid w:val="00CC3611"/>
    <w:rsid w:val="00CC361A"/>
    <w:rsid w:val="00CC3D58"/>
    <w:rsid w:val="00CC47C9"/>
    <w:rsid w:val="00CC4D95"/>
    <w:rsid w:val="00CC6F12"/>
    <w:rsid w:val="00CC73E0"/>
    <w:rsid w:val="00CD0302"/>
    <w:rsid w:val="00CD112B"/>
    <w:rsid w:val="00CD2951"/>
    <w:rsid w:val="00CD2DC7"/>
    <w:rsid w:val="00CD36EE"/>
    <w:rsid w:val="00CD3B10"/>
    <w:rsid w:val="00CD3DD3"/>
    <w:rsid w:val="00CD4572"/>
    <w:rsid w:val="00CD5514"/>
    <w:rsid w:val="00CD5E32"/>
    <w:rsid w:val="00CD6354"/>
    <w:rsid w:val="00CD7012"/>
    <w:rsid w:val="00CD7202"/>
    <w:rsid w:val="00CD7A42"/>
    <w:rsid w:val="00CE0429"/>
    <w:rsid w:val="00CE0EFC"/>
    <w:rsid w:val="00CE21D3"/>
    <w:rsid w:val="00CE3A74"/>
    <w:rsid w:val="00CE4151"/>
    <w:rsid w:val="00CE4C56"/>
    <w:rsid w:val="00CE5BBB"/>
    <w:rsid w:val="00CE5CE1"/>
    <w:rsid w:val="00CE6538"/>
    <w:rsid w:val="00CE6E82"/>
    <w:rsid w:val="00CE7107"/>
    <w:rsid w:val="00CF00CE"/>
    <w:rsid w:val="00CF178F"/>
    <w:rsid w:val="00CF2977"/>
    <w:rsid w:val="00CF2F5A"/>
    <w:rsid w:val="00CF416B"/>
    <w:rsid w:val="00CF6059"/>
    <w:rsid w:val="00D00615"/>
    <w:rsid w:val="00D0103C"/>
    <w:rsid w:val="00D013F3"/>
    <w:rsid w:val="00D0195F"/>
    <w:rsid w:val="00D02EB6"/>
    <w:rsid w:val="00D03070"/>
    <w:rsid w:val="00D03733"/>
    <w:rsid w:val="00D03ED4"/>
    <w:rsid w:val="00D0587A"/>
    <w:rsid w:val="00D059F5"/>
    <w:rsid w:val="00D05A0F"/>
    <w:rsid w:val="00D06679"/>
    <w:rsid w:val="00D06F13"/>
    <w:rsid w:val="00D07749"/>
    <w:rsid w:val="00D103C0"/>
    <w:rsid w:val="00D1061F"/>
    <w:rsid w:val="00D10DFD"/>
    <w:rsid w:val="00D110E2"/>
    <w:rsid w:val="00D12670"/>
    <w:rsid w:val="00D12C86"/>
    <w:rsid w:val="00D12C88"/>
    <w:rsid w:val="00D15EA9"/>
    <w:rsid w:val="00D161A2"/>
    <w:rsid w:val="00D172A1"/>
    <w:rsid w:val="00D1741E"/>
    <w:rsid w:val="00D17B77"/>
    <w:rsid w:val="00D2132E"/>
    <w:rsid w:val="00D21767"/>
    <w:rsid w:val="00D23E8D"/>
    <w:rsid w:val="00D2781E"/>
    <w:rsid w:val="00D27DF7"/>
    <w:rsid w:val="00D305B6"/>
    <w:rsid w:val="00D31956"/>
    <w:rsid w:val="00D32076"/>
    <w:rsid w:val="00D340C8"/>
    <w:rsid w:val="00D356F8"/>
    <w:rsid w:val="00D35FA2"/>
    <w:rsid w:val="00D363AD"/>
    <w:rsid w:val="00D36506"/>
    <w:rsid w:val="00D3698A"/>
    <w:rsid w:val="00D37DC2"/>
    <w:rsid w:val="00D40498"/>
    <w:rsid w:val="00D40C61"/>
    <w:rsid w:val="00D4143E"/>
    <w:rsid w:val="00D41F27"/>
    <w:rsid w:val="00D429CA"/>
    <w:rsid w:val="00D42B71"/>
    <w:rsid w:val="00D42FC0"/>
    <w:rsid w:val="00D43152"/>
    <w:rsid w:val="00D4343A"/>
    <w:rsid w:val="00D43841"/>
    <w:rsid w:val="00D44D72"/>
    <w:rsid w:val="00D44E7E"/>
    <w:rsid w:val="00D460BD"/>
    <w:rsid w:val="00D47B4F"/>
    <w:rsid w:val="00D50F27"/>
    <w:rsid w:val="00D51BA1"/>
    <w:rsid w:val="00D526F1"/>
    <w:rsid w:val="00D532FA"/>
    <w:rsid w:val="00D53635"/>
    <w:rsid w:val="00D54737"/>
    <w:rsid w:val="00D55892"/>
    <w:rsid w:val="00D55B91"/>
    <w:rsid w:val="00D5769C"/>
    <w:rsid w:val="00D57CEC"/>
    <w:rsid w:val="00D601D3"/>
    <w:rsid w:val="00D60328"/>
    <w:rsid w:val="00D60400"/>
    <w:rsid w:val="00D61041"/>
    <w:rsid w:val="00D6110A"/>
    <w:rsid w:val="00D6243C"/>
    <w:rsid w:val="00D6263F"/>
    <w:rsid w:val="00D6301B"/>
    <w:rsid w:val="00D64093"/>
    <w:rsid w:val="00D644BA"/>
    <w:rsid w:val="00D6501A"/>
    <w:rsid w:val="00D65DAD"/>
    <w:rsid w:val="00D6721E"/>
    <w:rsid w:val="00D72292"/>
    <w:rsid w:val="00D738A0"/>
    <w:rsid w:val="00D76306"/>
    <w:rsid w:val="00D76BE4"/>
    <w:rsid w:val="00D77524"/>
    <w:rsid w:val="00D80248"/>
    <w:rsid w:val="00D80CFA"/>
    <w:rsid w:val="00D8108B"/>
    <w:rsid w:val="00D82DF2"/>
    <w:rsid w:val="00D8301C"/>
    <w:rsid w:val="00D83690"/>
    <w:rsid w:val="00D83C04"/>
    <w:rsid w:val="00D843E4"/>
    <w:rsid w:val="00D845F9"/>
    <w:rsid w:val="00D8471F"/>
    <w:rsid w:val="00D85055"/>
    <w:rsid w:val="00D85811"/>
    <w:rsid w:val="00D86469"/>
    <w:rsid w:val="00D86595"/>
    <w:rsid w:val="00D86A99"/>
    <w:rsid w:val="00D873B5"/>
    <w:rsid w:val="00D87B21"/>
    <w:rsid w:val="00D912A0"/>
    <w:rsid w:val="00D917E2"/>
    <w:rsid w:val="00D91E88"/>
    <w:rsid w:val="00D92215"/>
    <w:rsid w:val="00D9227F"/>
    <w:rsid w:val="00D92493"/>
    <w:rsid w:val="00D932B1"/>
    <w:rsid w:val="00D93A69"/>
    <w:rsid w:val="00D942D3"/>
    <w:rsid w:val="00D943A8"/>
    <w:rsid w:val="00D94852"/>
    <w:rsid w:val="00D9493A"/>
    <w:rsid w:val="00D94B5A"/>
    <w:rsid w:val="00D953ED"/>
    <w:rsid w:val="00D96C72"/>
    <w:rsid w:val="00D96E3A"/>
    <w:rsid w:val="00D97B1F"/>
    <w:rsid w:val="00DA0660"/>
    <w:rsid w:val="00DA081D"/>
    <w:rsid w:val="00DA0876"/>
    <w:rsid w:val="00DA13B8"/>
    <w:rsid w:val="00DA143E"/>
    <w:rsid w:val="00DA16E9"/>
    <w:rsid w:val="00DA1928"/>
    <w:rsid w:val="00DA1991"/>
    <w:rsid w:val="00DA1BD1"/>
    <w:rsid w:val="00DA32FA"/>
    <w:rsid w:val="00DA3DFB"/>
    <w:rsid w:val="00DA4C6A"/>
    <w:rsid w:val="00DA52DF"/>
    <w:rsid w:val="00DA6244"/>
    <w:rsid w:val="00DB038B"/>
    <w:rsid w:val="00DB0A93"/>
    <w:rsid w:val="00DB0C3D"/>
    <w:rsid w:val="00DB0D68"/>
    <w:rsid w:val="00DB114B"/>
    <w:rsid w:val="00DB118F"/>
    <w:rsid w:val="00DB1451"/>
    <w:rsid w:val="00DB15C0"/>
    <w:rsid w:val="00DB2648"/>
    <w:rsid w:val="00DB2A53"/>
    <w:rsid w:val="00DB3269"/>
    <w:rsid w:val="00DB348F"/>
    <w:rsid w:val="00DB4020"/>
    <w:rsid w:val="00DB42FC"/>
    <w:rsid w:val="00DB5350"/>
    <w:rsid w:val="00DB7AED"/>
    <w:rsid w:val="00DC074B"/>
    <w:rsid w:val="00DC07E7"/>
    <w:rsid w:val="00DC0C80"/>
    <w:rsid w:val="00DC1C96"/>
    <w:rsid w:val="00DC41B5"/>
    <w:rsid w:val="00DC47F6"/>
    <w:rsid w:val="00DC4FB0"/>
    <w:rsid w:val="00DC6362"/>
    <w:rsid w:val="00DC7347"/>
    <w:rsid w:val="00DD009C"/>
    <w:rsid w:val="00DD030B"/>
    <w:rsid w:val="00DD0413"/>
    <w:rsid w:val="00DD0FA6"/>
    <w:rsid w:val="00DD17BC"/>
    <w:rsid w:val="00DD3381"/>
    <w:rsid w:val="00DD5104"/>
    <w:rsid w:val="00DD55FA"/>
    <w:rsid w:val="00DD5CBC"/>
    <w:rsid w:val="00DD6571"/>
    <w:rsid w:val="00DD7CFA"/>
    <w:rsid w:val="00DE0FF9"/>
    <w:rsid w:val="00DE1259"/>
    <w:rsid w:val="00DE2115"/>
    <w:rsid w:val="00DE28CA"/>
    <w:rsid w:val="00DE32A7"/>
    <w:rsid w:val="00DE3612"/>
    <w:rsid w:val="00DE427E"/>
    <w:rsid w:val="00DE52E5"/>
    <w:rsid w:val="00DE5D19"/>
    <w:rsid w:val="00DE695F"/>
    <w:rsid w:val="00DE6ABA"/>
    <w:rsid w:val="00DE721C"/>
    <w:rsid w:val="00DF065A"/>
    <w:rsid w:val="00DF0F11"/>
    <w:rsid w:val="00DF151B"/>
    <w:rsid w:val="00DF2148"/>
    <w:rsid w:val="00DF3C3D"/>
    <w:rsid w:val="00DF47E5"/>
    <w:rsid w:val="00DF4912"/>
    <w:rsid w:val="00DF5F57"/>
    <w:rsid w:val="00DF6518"/>
    <w:rsid w:val="00DF7339"/>
    <w:rsid w:val="00E020D5"/>
    <w:rsid w:val="00E0239C"/>
    <w:rsid w:val="00E0256E"/>
    <w:rsid w:val="00E02A4A"/>
    <w:rsid w:val="00E03CB5"/>
    <w:rsid w:val="00E03ED6"/>
    <w:rsid w:val="00E05202"/>
    <w:rsid w:val="00E0536B"/>
    <w:rsid w:val="00E05820"/>
    <w:rsid w:val="00E058CF"/>
    <w:rsid w:val="00E05EC3"/>
    <w:rsid w:val="00E0628A"/>
    <w:rsid w:val="00E06C58"/>
    <w:rsid w:val="00E06F78"/>
    <w:rsid w:val="00E07007"/>
    <w:rsid w:val="00E0748A"/>
    <w:rsid w:val="00E10D67"/>
    <w:rsid w:val="00E12050"/>
    <w:rsid w:val="00E12908"/>
    <w:rsid w:val="00E12DFC"/>
    <w:rsid w:val="00E13190"/>
    <w:rsid w:val="00E13FD7"/>
    <w:rsid w:val="00E1558C"/>
    <w:rsid w:val="00E16276"/>
    <w:rsid w:val="00E1769E"/>
    <w:rsid w:val="00E17D1C"/>
    <w:rsid w:val="00E200E5"/>
    <w:rsid w:val="00E20C73"/>
    <w:rsid w:val="00E21F52"/>
    <w:rsid w:val="00E23CD6"/>
    <w:rsid w:val="00E2440D"/>
    <w:rsid w:val="00E24C37"/>
    <w:rsid w:val="00E24DA2"/>
    <w:rsid w:val="00E24EC1"/>
    <w:rsid w:val="00E255A1"/>
    <w:rsid w:val="00E25D37"/>
    <w:rsid w:val="00E25DEB"/>
    <w:rsid w:val="00E26672"/>
    <w:rsid w:val="00E2703F"/>
    <w:rsid w:val="00E27FCA"/>
    <w:rsid w:val="00E27FDD"/>
    <w:rsid w:val="00E30309"/>
    <w:rsid w:val="00E30A7F"/>
    <w:rsid w:val="00E30D0A"/>
    <w:rsid w:val="00E335C1"/>
    <w:rsid w:val="00E33BDA"/>
    <w:rsid w:val="00E33E76"/>
    <w:rsid w:val="00E3410B"/>
    <w:rsid w:val="00E353D1"/>
    <w:rsid w:val="00E354D6"/>
    <w:rsid w:val="00E3601B"/>
    <w:rsid w:val="00E41206"/>
    <w:rsid w:val="00E41A47"/>
    <w:rsid w:val="00E41B7B"/>
    <w:rsid w:val="00E4254C"/>
    <w:rsid w:val="00E42DC2"/>
    <w:rsid w:val="00E4305A"/>
    <w:rsid w:val="00E4379A"/>
    <w:rsid w:val="00E43819"/>
    <w:rsid w:val="00E50707"/>
    <w:rsid w:val="00E50815"/>
    <w:rsid w:val="00E51C5C"/>
    <w:rsid w:val="00E5272E"/>
    <w:rsid w:val="00E529B2"/>
    <w:rsid w:val="00E543C3"/>
    <w:rsid w:val="00E54826"/>
    <w:rsid w:val="00E549A8"/>
    <w:rsid w:val="00E54B84"/>
    <w:rsid w:val="00E54B8F"/>
    <w:rsid w:val="00E55F04"/>
    <w:rsid w:val="00E5691F"/>
    <w:rsid w:val="00E56F9D"/>
    <w:rsid w:val="00E5742B"/>
    <w:rsid w:val="00E57CDF"/>
    <w:rsid w:val="00E57D46"/>
    <w:rsid w:val="00E604B4"/>
    <w:rsid w:val="00E6090C"/>
    <w:rsid w:val="00E61E53"/>
    <w:rsid w:val="00E61F48"/>
    <w:rsid w:val="00E62664"/>
    <w:rsid w:val="00E62F62"/>
    <w:rsid w:val="00E63C1C"/>
    <w:rsid w:val="00E651F9"/>
    <w:rsid w:val="00E65CC6"/>
    <w:rsid w:val="00E6639C"/>
    <w:rsid w:val="00E6697E"/>
    <w:rsid w:val="00E66F23"/>
    <w:rsid w:val="00E700B5"/>
    <w:rsid w:val="00E70509"/>
    <w:rsid w:val="00E70A07"/>
    <w:rsid w:val="00E70BEE"/>
    <w:rsid w:val="00E71517"/>
    <w:rsid w:val="00E71B04"/>
    <w:rsid w:val="00E72E19"/>
    <w:rsid w:val="00E73C9C"/>
    <w:rsid w:val="00E746F8"/>
    <w:rsid w:val="00E74BD0"/>
    <w:rsid w:val="00E74DB8"/>
    <w:rsid w:val="00E75471"/>
    <w:rsid w:val="00E766CD"/>
    <w:rsid w:val="00E76B54"/>
    <w:rsid w:val="00E76ECE"/>
    <w:rsid w:val="00E801FE"/>
    <w:rsid w:val="00E80243"/>
    <w:rsid w:val="00E802C7"/>
    <w:rsid w:val="00E8149D"/>
    <w:rsid w:val="00E81CD5"/>
    <w:rsid w:val="00E81ED0"/>
    <w:rsid w:val="00E82668"/>
    <w:rsid w:val="00E8393D"/>
    <w:rsid w:val="00E84A01"/>
    <w:rsid w:val="00E84D93"/>
    <w:rsid w:val="00E86626"/>
    <w:rsid w:val="00E868FF"/>
    <w:rsid w:val="00E9006A"/>
    <w:rsid w:val="00E907C9"/>
    <w:rsid w:val="00E908BD"/>
    <w:rsid w:val="00E90B45"/>
    <w:rsid w:val="00E90F66"/>
    <w:rsid w:val="00E91363"/>
    <w:rsid w:val="00E92B09"/>
    <w:rsid w:val="00E94228"/>
    <w:rsid w:val="00E943E3"/>
    <w:rsid w:val="00E947C0"/>
    <w:rsid w:val="00E951A9"/>
    <w:rsid w:val="00E95270"/>
    <w:rsid w:val="00E970A5"/>
    <w:rsid w:val="00EA02CD"/>
    <w:rsid w:val="00EA04CF"/>
    <w:rsid w:val="00EA0DC6"/>
    <w:rsid w:val="00EA1F0C"/>
    <w:rsid w:val="00EA4061"/>
    <w:rsid w:val="00EA4F96"/>
    <w:rsid w:val="00EA685B"/>
    <w:rsid w:val="00EA6F9C"/>
    <w:rsid w:val="00EB1082"/>
    <w:rsid w:val="00EB1414"/>
    <w:rsid w:val="00EB257F"/>
    <w:rsid w:val="00EB27C9"/>
    <w:rsid w:val="00EB2C87"/>
    <w:rsid w:val="00EB2FB3"/>
    <w:rsid w:val="00EB30BF"/>
    <w:rsid w:val="00EB4DF3"/>
    <w:rsid w:val="00EB5842"/>
    <w:rsid w:val="00EB6428"/>
    <w:rsid w:val="00EC1ACB"/>
    <w:rsid w:val="00EC29CE"/>
    <w:rsid w:val="00EC2CBA"/>
    <w:rsid w:val="00EC2E16"/>
    <w:rsid w:val="00EC6727"/>
    <w:rsid w:val="00EC6B09"/>
    <w:rsid w:val="00EC6B4D"/>
    <w:rsid w:val="00EC7074"/>
    <w:rsid w:val="00EC7538"/>
    <w:rsid w:val="00ED0B67"/>
    <w:rsid w:val="00ED114B"/>
    <w:rsid w:val="00ED165E"/>
    <w:rsid w:val="00ED1E3F"/>
    <w:rsid w:val="00ED1EA4"/>
    <w:rsid w:val="00ED2A02"/>
    <w:rsid w:val="00ED3293"/>
    <w:rsid w:val="00ED3DF4"/>
    <w:rsid w:val="00ED4765"/>
    <w:rsid w:val="00ED49A4"/>
    <w:rsid w:val="00ED56F7"/>
    <w:rsid w:val="00ED66E3"/>
    <w:rsid w:val="00ED691F"/>
    <w:rsid w:val="00ED70DE"/>
    <w:rsid w:val="00ED758C"/>
    <w:rsid w:val="00ED7A2A"/>
    <w:rsid w:val="00ED7BD5"/>
    <w:rsid w:val="00EE150C"/>
    <w:rsid w:val="00EE1518"/>
    <w:rsid w:val="00EE1F6A"/>
    <w:rsid w:val="00EE1FC0"/>
    <w:rsid w:val="00EE20E1"/>
    <w:rsid w:val="00EE2839"/>
    <w:rsid w:val="00EE3F5F"/>
    <w:rsid w:val="00EE51BF"/>
    <w:rsid w:val="00EE520C"/>
    <w:rsid w:val="00EE6011"/>
    <w:rsid w:val="00EE6AD1"/>
    <w:rsid w:val="00EE7375"/>
    <w:rsid w:val="00EE775C"/>
    <w:rsid w:val="00EF00D9"/>
    <w:rsid w:val="00EF059F"/>
    <w:rsid w:val="00EF1391"/>
    <w:rsid w:val="00EF17EF"/>
    <w:rsid w:val="00EF41B1"/>
    <w:rsid w:val="00EF47BA"/>
    <w:rsid w:val="00EF773D"/>
    <w:rsid w:val="00F000BF"/>
    <w:rsid w:val="00F008D9"/>
    <w:rsid w:val="00F00CAB"/>
    <w:rsid w:val="00F038B5"/>
    <w:rsid w:val="00F03A85"/>
    <w:rsid w:val="00F03FE7"/>
    <w:rsid w:val="00F054FB"/>
    <w:rsid w:val="00F05D0D"/>
    <w:rsid w:val="00F05DB4"/>
    <w:rsid w:val="00F07FBB"/>
    <w:rsid w:val="00F1189E"/>
    <w:rsid w:val="00F1249D"/>
    <w:rsid w:val="00F13DCB"/>
    <w:rsid w:val="00F144A9"/>
    <w:rsid w:val="00F1495D"/>
    <w:rsid w:val="00F14D28"/>
    <w:rsid w:val="00F152BB"/>
    <w:rsid w:val="00F165B5"/>
    <w:rsid w:val="00F2106E"/>
    <w:rsid w:val="00F2111F"/>
    <w:rsid w:val="00F213CD"/>
    <w:rsid w:val="00F214E2"/>
    <w:rsid w:val="00F244C1"/>
    <w:rsid w:val="00F2610E"/>
    <w:rsid w:val="00F27782"/>
    <w:rsid w:val="00F2796B"/>
    <w:rsid w:val="00F3032D"/>
    <w:rsid w:val="00F30966"/>
    <w:rsid w:val="00F309F4"/>
    <w:rsid w:val="00F30AD8"/>
    <w:rsid w:val="00F32318"/>
    <w:rsid w:val="00F32949"/>
    <w:rsid w:val="00F32FFA"/>
    <w:rsid w:val="00F33822"/>
    <w:rsid w:val="00F33E02"/>
    <w:rsid w:val="00F34042"/>
    <w:rsid w:val="00F340A3"/>
    <w:rsid w:val="00F34A9F"/>
    <w:rsid w:val="00F35244"/>
    <w:rsid w:val="00F3554A"/>
    <w:rsid w:val="00F3560D"/>
    <w:rsid w:val="00F366DC"/>
    <w:rsid w:val="00F37692"/>
    <w:rsid w:val="00F37EEA"/>
    <w:rsid w:val="00F4012D"/>
    <w:rsid w:val="00F4075D"/>
    <w:rsid w:val="00F42559"/>
    <w:rsid w:val="00F42E87"/>
    <w:rsid w:val="00F43530"/>
    <w:rsid w:val="00F43EF1"/>
    <w:rsid w:val="00F446F7"/>
    <w:rsid w:val="00F451BB"/>
    <w:rsid w:val="00F45F51"/>
    <w:rsid w:val="00F468B4"/>
    <w:rsid w:val="00F47105"/>
    <w:rsid w:val="00F51E5B"/>
    <w:rsid w:val="00F51F51"/>
    <w:rsid w:val="00F52421"/>
    <w:rsid w:val="00F527B1"/>
    <w:rsid w:val="00F5302F"/>
    <w:rsid w:val="00F53587"/>
    <w:rsid w:val="00F53C2B"/>
    <w:rsid w:val="00F543A5"/>
    <w:rsid w:val="00F55BDC"/>
    <w:rsid w:val="00F5616E"/>
    <w:rsid w:val="00F57D27"/>
    <w:rsid w:val="00F61D64"/>
    <w:rsid w:val="00F62C22"/>
    <w:rsid w:val="00F63F6B"/>
    <w:rsid w:val="00F64404"/>
    <w:rsid w:val="00F64D91"/>
    <w:rsid w:val="00F65908"/>
    <w:rsid w:val="00F67AF5"/>
    <w:rsid w:val="00F71306"/>
    <w:rsid w:val="00F71354"/>
    <w:rsid w:val="00F75AFD"/>
    <w:rsid w:val="00F75CE3"/>
    <w:rsid w:val="00F765EA"/>
    <w:rsid w:val="00F76CD8"/>
    <w:rsid w:val="00F800DD"/>
    <w:rsid w:val="00F80355"/>
    <w:rsid w:val="00F819DB"/>
    <w:rsid w:val="00F81B98"/>
    <w:rsid w:val="00F824DD"/>
    <w:rsid w:val="00F828FD"/>
    <w:rsid w:val="00F83180"/>
    <w:rsid w:val="00F83BFB"/>
    <w:rsid w:val="00F841D9"/>
    <w:rsid w:val="00F84903"/>
    <w:rsid w:val="00F8525C"/>
    <w:rsid w:val="00F8547C"/>
    <w:rsid w:val="00F857BB"/>
    <w:rsid w:val="00F859E0"/>
    <w:rsid w:val="00F85F20"/>
    <w:rsid w:val="00F85F98"/>
    <w:rsid w:val="00F860D3"/>
    <w:rsid w:val="00F868B0"/>
    <w:rsid w:val="00F86D2E"/>
    <w:rsid w:val="00F872CB"/>
    <w:rsid w:val="00F873E8"/>
    <w:rsid w:val="00F87A2F"/>
    <w:rsid w:val="00F87C29"/>
    <w:rsid w:val="00F92BB2"/>
    <w:rsid w:val="00F92BB3"/>
    <w:rsid w:val="00F92FD4"/>
    <w:rsid w:val="00F93BE2"/>
    <w:rsid w:val="00F941EA"/>
    <w:rsid w:val="00F9575C"/>
    <w:rsid w:val="00F95DE7"/>
    <w:rsid w:val="00F97C7A"/>
    <w:rsid w:val="00FA34E0"/>
    <w:rsid w:val="00FA3E5E"/>
    <w:rsid w:val="00FA4495"/>
    <w:rsid w:val="00FA4E5A"/>
    <w:rsid w:val="00FA5036"/>
    <w:rsid w:val="00FA5127"/>
    <w:rsid w:val="00FA5420"/>
    <w:rsid w:val="00FA5720"/>
    <w:rsid w:val="00FA5930"/>
    <w:rsid w:val="00FA60D8"/>
    <w:rsid w:val="00FB08AD"/>
    <w:rsid w:val="00FB2C11"/>
    <w:rsid w:val="00FB3A77"/>
    <w:rsid w:val="00FB3DB7"/>
    <w:rsid w:val="00FB3E95"/>
    <w:rsid w:val="00FB41AB"/>
    <w:rsid w:val="00FB464A"/>
    <w:rsid w:val="00FB49DA"/>
    <w:rsid w:val="00FB6244"/>
    <w:rsid w:val="00FB7E54"/>
    <w:rsid w:val="00FC01E1"/>
    <w:rsid w:val="00FC267B"/>
    <w:rsid w:val="00FC4027"/>
    <w:rsid w:val="00FC40D9"/>
    <w:rsid w:val="00FC44BC"/>
    <w:rsid w:val="00FC4532"/>
    <w:rsid w:val="00FC46B7"/>
    <w:rsid w:val="00FC50CA"/>
    <w:rsid w:val="00FC6617"/>
    <w:rsid w:val="00FC6B4A"/>
    <w:rsid w:val="00FC797E"/>
    <w:rsid w:val="00FC7BFC"/>
    <w:rsid w:val="00FD00B1"/>
    <w:rsid w:val="00FD13B0"/>
    <w:rsid w:val="00FD4D1E"/>
    <w:rsid w:val="00FD529A"/>
    <w:rsid w:val="00FD691D"/>
    <w:rsid w:val="00FD79BF"/>
    <w:rsid w:val="00FD7EA4"/>
    <w:rsid w:val="00FE0029"/>
    <w:rsid w:val="00FE0AE6"/>
    <w:rsid w:val="00FE0C0E"/>
    <w:rsid w:val="00FE2229"/>
    <w:rsid w:val="00FE2974"/>
    <w:rsid w:val="00FE2E10"/>
    <w:rsid w:val="00FE2F3F"/>
    <w:rsid w:val="00FE3BD4"/>
    <w:rsid w:val="00FE3DFC"/>
    <w:rsid w:val="00FE4316"/>
    <w:rsid w:val="00FE47A7"/>
    <w:rsid w:val="00FE56D4"/>
    <w:rsid w:val="00FE5C6F"/>
    <w:rsid w:val="00FE5F4A"/>
    <w:rsid w:val="00FE6143"/>
    <w:rsid w:val="00FE6C38"/>
    <w:rsid w:val="00FE7ECD"/>
    <w:rsid w:val="00FF1146"/>
    <w:rsid w:val="00FF1796"/>
    <w:rsid w:val="00FF2A7A"/>
    <w:rsid w:val="00FF3491"/>
    <w:rsid w:val="00FF3E3B"/>
    <w:rsid w:val="00FF45EB"/>
    <w:rsid w:val="00FF4CC4"/>
    <w:rsid w:val="00FF50F5"/>
    <w:rsid w:val="00FF63E8"/>
    <w:rsid w:val="00FF6F39"/>
    <w:rsid w:val="00FF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c0,#090"/>
    </o:shapedefaults>
    <o:shapelayout v:ext="edit">
      <o:idmap v:ext="edit" data="2"/>
    </o:shapelayout>
  </w:shapeDefaults>
  <w:decimalSymbol w:val=","/>
  <w:listSeparator w:val=";"/>
  <w14:docId w14:val="2DA28EAC"/>
  <w15:chartTrackingRefBased/>
  <w15:docId w15:val="{35E08833-2455-4BBE-93FC-79E624B17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4027"/>
    <w:pPr>
      <w:spacing w:after="120" w:line="288" w:lineRule="auto"/>
    </w:pPr>
    <w:rPr>
      <w:rFonts w:ascii="Segoe UI" w:hAnsi="Segoe UI"/>
    </w:rPr>
  </w:style>
  <w:style w:type="paragraph" w:styleId="Ttol1">
    <w:name w:val="heading 1"/>
    <w:basedOn w:val="Normal"/>
    <w:next w:val="Normal"/>
    <w:qFormat/>
    <w:rsid w:val="009E5AED"/>
    <w:pPr>
      <w:keepNext/>
      <w:pageBreakBefore/>
      <w:numPr>
        <w:numId w:val="1"/>
      </w:numPr>
      <w:spacing w:before="360" w:after="360"/>
      <w:ind w:left="431" w:hanging="431"/>
      <w:outlineLvl w:val="0"/>
    </w:pPr>
    <w:rPr>
      <w:b/>
      <w:color w:val="833C0B" w:themeColor="accent2" w:themeShade="80"/>
      <w:sz w:val="32"/>
      <w:szCs w:val="32"/>
    </w:rPr>
  </w:style>
  <w:style w:type="paragraph" w:styleId="Ttol2">
    <w:name w:val="heading 2"/>
    <w:basedOn w:val="Normal"/>
    <w:next w:val="Normal"/>
    <w:link w:val="Ttol2Car"/>
    <w:qFormat/>
    <w:rsid w:val="00DD5CBC"/>
    <w:pPr>
      <w:keepNext/>
      <w:numPr>
        <w:ilvl w:val="1"/>
        <w:numId w:val="1"/>
      </w:numPr>
      <w:spacing w:before="360" w:after="240"/>
      <w:ind w:left="578" w:hanging="578"/>
      <w:outlineLvl w:val="1"/>
    </w:pPr>
    <w:rPr>
      <w:b/>
      <w:i/>
      <w:iCs/>
      <w:color w:val="538135" w:themeColor="accent6" w:themeShade="BF"/>
      <w:sz w:val="28"/>
      <w:szCs w:val="22"/>
      <w:lang w:val="es-ES_tradnl"/>
    </w:rPr>
  </w:style>
  <w:style w:type="paragraph" w:styleId="Ttol3">
    <w:name w:val="heading 3"/>
    <w:basedOn w:val="Normal"/>
    <w:next w:val="Normal"/>
    <w:link w:val="Ttol3Car"/>
    <w:autoRedefine/>
    <w:qFormat/>
    <w:rsid w:val="0003441D"/>
    <w:pPr>
      <w:widowControl w:val="0"/>
      <w:numPr>
        <w:ilvl w:val="2"/>
        <w:numId w:val="1"/>
      </w:numPr>
      <w:spacing w:before="240"/>
      <w:jc w:val="both"/>
      <w:outlineLvl w:val="2"/>
    </w:pPr>
    <w:rPr>
      <w:spacing w:val="-3"/>
      <w:u w:val="single"/>
      <w:lang w:val="ca-ES"/>
    </w:rPr>
  </w:style>
  <w:style w:type="paragraph" w:styleId="Ttol4">
    <w:name w:val="heading 4"/>
    <w:basedOn w:val="Normal"/>
    <w:next w:val="Normal"/>
    <w:link w:val="Ttol4Car"/>
    <w:qFormat/>
    <w:rsid w:val="0003441D"/>
    <w:pPr>
      <w:keepNext/>
      <w:numPr>
        <w:ilvl w:val="3"/>
        <w:numId w:val="1"/>
      </w:numPr>
      <w:spacing w:line="360" w:lineRule="auto"/>
      <w:outlineLvl w:val="3"/>
    </w:pPr>
    <w:rPr>
      <w:caps/>
      <w:lang w:val="ca-ES"/>
    </w:rPr>
  </w:style>
  <w:style w:type="paragraph" w:styleId="Ttol5">
    <w:name w:val="heading 5"/>
    <w:basedOn w:val="Normal"/>
    <w:next w:val="Normal"/>
    <w:qFormat/>
    <w:rsid w:val="001175E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ol6">
    <w:name w:val="heading 6"/>
    <w:basedOn w:val="Normal"/>
    <w:next w:val="Normal"/>
    <w:link w:val="Ttol6Car"/>
    <w:qFormat/>
    <w:rsid w:val="009F6204"/>
    <w:pPr>
      <w:numPr>
        <w:ilvl w:val="5"/>
        <w:numId w:val="1"/>
      </w:numPr>
      <w:spacing w:before="240" w:after="60"/>
      <w:outlineLvl w:val="5"/>
    </w:pPr>
    <w:rPr>
      <w:rFonts w:ascii="Cambria" w:hAnsi="Cambria"/>
      <w:b/>
      <w:bCs/>
      <w:szCs w:val="22"/>
    </w:rPr>
  </w:style>
  <w:style w:type="paragraph" w:styleId="Ttol7">
    <w:name w:val="heading 7"/>
    <w:basedOn w:val="Normal"/>
    <w:next w:val="Normal"/>
    <w:link w:val="Ttol7Car"/>
    <w:qFormat/>
    <w:rsid w:val="009F6204"/>
    <w:pPr>
      <w:numPr>
        <w:ilvl w:val="6"/>
        <w:numId w:val="1"/>
      </w:numPr>
      <w:spacing w:before="240" w:after="60"/>
      <w:outlineLvl w:val="6"/>
    </w:pPr>
    <w:rPr>
      <w:rFonts w:ascii="Cambria" w:hAnsi="Cambria"/>
      <w:sz w:val="24"/>
      <w:szCs w:val="24"/>
    </w:rPr>
  </w:style>
  <w:style w:type="paragraph" w:styleId="Ttol8">
    <w:name w:val="heading 8"/>
    <w:basedOn w:val="Normal"/>
    <w:next w:val="Normal"/>
    <w:link w:val="Ttol8Car"/>
    <w:semiHidden/>
    <w:unhideWhenUsed/>
    <w:qFormat/>
    <w:rsid w:val="002F024C"/>
    <w:pPr>
      <w:keepNext/>
      <w:keepLines/>
      <w:numPr>
        <w:ilvl w:val="7"/>
        <w:numId w:val="1"/>
      </w:numPr>
      <w:tabs>
        <w:tab w:val="num" w:pos="360"/>
      </w:tabs>
      <w:spacing w:before="40" w:after="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semiHidden/>
    <w:unhideWhenUsed/>
    <w:qFormat/>
    <w:rsid w:val="002F024C"/>
    <w:pPr>
      <w:keepNext/>
      <w:keepLines/>
      <w:numPr>
        <w:ilvl w:val="8"/>
        <w:numId w:val="1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pPr>
      <w:tabs>
        <w:tab w:val="center" w:pos="4252"/>
        <w:tab w:val="right" w:pos="8504"/>
      </w:tabs>
    </w:pPr>
  </w:style>
  <w:style w:type="paragraph" w:styleId="Textindependent">
    <w:name w:val="Body Text"/>
    <w:basedOn w:val="Normal"/>
  </w:style>
  <w:style w:type="paragraph" w:styleId="Peu">
    <w:name w:val="footer"/>
    <w:basedOn w:val="Normal"/>
    <w:rsid w:val="0075513E"/>
    <w:pPr>
      <w:tabs>
        <w:tab w:val="center" w:pos="4252"/>
        <w:tab w:val="right" w:pos="8504"/>
      </w:tabs>
    </w:pPr>
  </w:style>
  <w:style w:type="paragraph" w:customStyle="1" w:styleId="Sinespaciado1">
    <w:name w:val="Sin espaciado1"/>
    <w:link w:val="SinespaciadoCar"/>
    <w:uiPriority w:val="1"/>
    <w:qFormat/>
    <w:rsid w:val="009F6204"/>
    <w:rPr>
      <w:rFonts w:ascii="Calibri" w:hAnsi="Calibri" w:cs="Arial"/>
      <w:sz w:val="22"/>
      <w:szCs w:val="22"/>
      <w:lang w:eastAsia="en-US"/>
    </w:rPr>
  </w:style>
  <w:style w:type="character" w:customStyle="1" w:styleId="SinespaciadoCar">
    <w:name w:val="Sin espaciado Car"/>
    <w:link w:val="Sinespaciado1"/>
    <w:uiPriority w:val="1"/>
    <w:rsid w:val="009F6204"/>
    <w:rPr>
      <w:rFonts w:ascii="Calibri" w:hAnsi="Calibri" w:cs="Arial"/>
      <w:sz w:val="22"/>
      <w:szCs w:val="22"/>
      <w:lang w:val="es-ES" w:eastAsia="en-US" w:bidi="ar-SA"/>
    </w:rPr>
  </w:style>
  <w:style w:type="character" w:customStyle="1" w:styleId="Ttol6Car">
    <w:name w:val="Títol 6 Car"/>
    <w:link w:val="Ttol6"/>
    <w:rsid w:val="009F6204"/>
    <w:rPr>
      <w:rFonts w:ascii="Cambria" w:hAnsi="Cambria"/>
      <w:b/>
      <w:bCs/>
      <w:szCs w:val="22"/>
    </w:rPr>
  </w:style>
  <w:style w:type="character" w:customStyle="1" w:styleId="Ttol7Car">
    <w:name w:val="Títol 7 Car"/>
    <w:link w:val="Ttol7"/>
    <w:rsid w:val="009F6204"/>
    <w:rPr>
      <w:rFonts w:ascii="Cambria" w:hAnsi="Cambria"/>
      <w:sz w:val="24"/>
      <w:szCs w:val="24"/>
    </w:rPr>
  </w:style>
  <w:style w:type="character" w:customStyle="1" w:styleId="Ttol3Car">
    <w:name w:val="Títol 3 Car"/>
    <w:link w:val="Ttol3"/>
    <w:rsid w:val="0003441D"/>
    <w:rPr>
      <w:rFonts w:ascii="Segoe UI" w:hAnsi="Segoe UI"/>
      <w:spacing w:val="-3"/>
      <w:u w:val="single"/>
      <w:lang w:val="ca-ES"/>
    </w:rPr>
  </w:style>
  <w:style w:type="character" w:customStyle="1" w:styleId="Ttol4Car">
    <w:name w:val="Títol 4 Car"/>
    <w:link w:val="Ttol4"/>
    <w:rsid w:val="0003441D"/>
    <w:rPr>
      <w:rFonts w:ascii="Segoe UI" w:hAnsi="Segoe UI"/>
      <w:caps/>
      <w:lang w:val="ca-ES"/>
    </w:rPr>
  </w:style>
  <w:style w:type="character" w:styleId="Nmerodepgina">
    <w:name w:val="page number"/>
    <w:basedOn w:val="Lletraperdefectedelpargraf"/>
    <w:rsid w:val="0003441D"/>
  </w:style>
  <w:style w:type="paragraph" w:styleId="Sagniadetextindependent2">
    <w:name w:val="Body Text Indent 2"/>
    <w:basedOn w:val="Normal"/>
    <w:link w:val="Sagniadetextindependent2Car"/>
    <w:rsid w:val="0003441D"/>
    <w:pPr>
      <w:spacing w:line="360" w:lineRule="auto"/>
      <w:ind w:left="284"/>
      <w:jc w:val="both"/>
    </w:pPr>
    <w:rPr>
      <w:i/>
      <w:lang w:val="ca-ES"/>
    </w:rPr>
  </w:style>
  <w:style w:type="character" w:customStyle="1" w:styleId="Sagniadetextindependent2Car">
    <w:name w:val="Sagnia de text independent 2 Car"/>
    <w:link w:val="Sagniadetextindependent2"/>
    <w:rsid w:val="0003441D"/>
    <w:rPr>
      <w:rFonts w:ascii="Arial" w:hAnsi="Arial"/>
      <w:i/>
      <w:sz w:val="22"/>
      <w:lang w:val="ca-ES" w:eastAsia="es-ES"/>
    </w:rPr>
  </w:style>
  <w:style w:type="paragraph" w:styleId="Sagniadetextindependent3">
    <w:name w:val="Body Text Indent 3"/>
    <w:basedOn w:val="Normal"/>
    <w:link w:val="Sagniadetextindependent3Car"/>
    <w:rsid w:val="0003441D"/>
    <w:pPr>
      <w:spacing w:line="360" w:lineRule="auto"/>
      <w:ind w:left="851"/>
      <w:jc w:val="both"/>
    </w:pPr>
    <w:rPr>
      <w:lang w:val="ca-ES"/>
    </w:rPr>
  </w:style>
  <w:style w:type="character" w:customStyle="1" w:styleId="Sagniadetextindependent3Car">
    <w:name w:val="Sagnia de text independent 3 Car"/>
    <w:link w:val="Sagniadetextindependent3"/>
    <w:rsid w:val="0003441D"/>
    <w:rPr>
      <w:rFonts w:ascii="Arial" w:hAnsi="Arial"/>
      <w:sz w:val="22"/>
      <w:lang w:val="ca-ES" w:eastAsia="es-ES"/>
    </w:rPr>
  </w:style>
  <w:style w:type="paragraph" w:styleId="Sagniadetextindependent">
    <w:name w:val="Body Text Indent"/>
    <w:basedOn w:val="Normal"/>
    <w:link w:val="SagniadetextindependentCar"/>
    <w:rsid w:val="0003441D"/>
    <w:pPr>
      <w:spacing w:line="360" w:lineRule="auto"/>
      <w:ind w:left="283"/>
      <w:jc w:val="both"/>
    </w:pPr>
    <w:rPr>
      <w:lang w:val="ca-ES"/>
    </w:rPr>
  </w:style>
  <w:style w:type="character" w:customStyle="1" w:styleId="SagniadetextindependentCar">
    <w:name w:val="Sagnia de text independent Car"/>
    <w:link w:val="Sagniadetextindependent"/>
    <w:rsid w:val="0003441D"/>
    <w:rPr>
      <w:rFonts w:ascii="Arial" w:hAnsi="Arial"/>
      <w:sz w:val="22"/>
      <w:lang w:val="ca-ES" w:eastAsia="es-ES"/>
    </w:rPr>
  </w:style>
  <w:style w:type="paragraph" w:styleId="IDC1">
    <w:name w:val="toc 1"/>
    <w:basedOn w:val="Normal"/>
    <w:next w:val="Normal"/>
    <w:autoRedefine/>
    <w:uiPriority w:val="39"/>
    <w:rsid w:val="0003441D"/>
    <w:pPr>
      <w:tabs>
        <w:tab w:val="right" w:pos="7938"/>
      </w:tabs>
      <w:suppressAutoHyphens/>
      <w:ind w:left="567"/>
      <w:jc w:val="both"/>
    </w:pPr>
    <w:rPr>
      <w:b/>
      <w:noProof/>
      <w:spacing w:val="-3"/>
      <w:lang w:val="ca-ES"/>
    </w:rPr>
  </w:style>
  <w:style w:type="paragraph" w:styleId="IDC2">
    <w:name w:val="toc 2"/>
    <w:basedOn w:val="Normal"/>
    <w:next w:val="Normal"/>
    <w:autoRedefine/>
    <w:uiPriority w:val="39"/>
    <w:rsid w:val="008721F5"/>
    <w:pPr>
      <w:tabs>
        <w:tab w:val="left" w:pos="1276"/>
        <w:tab w:val="right" w:pos="7938"/>
      </w:tabs>
      <w:suppressAutoHyphens/>
      <w:ind w:left="851"/>
      <w:jc w:val="both"/>
    </w:pPr>
    <w:rPr>
      <w:noProof/>
      <w:spacing w:val="-3"/>
      <w:lang w:val="ca-ES"/>
    </w:rPr>
  </w:style>
  <w:style w:type="paragraph" w:styleId="IDC3">
    <w:name w:val="toc 3"/>
    <w:basedOn w:val="Normal"/>
    <w:next w:val="Normal"/>
    <w:autoRedefine/>
    <w:rsid w:val="0003441D"/>
    <w:pPr>
      <w:tabs>
        <w:tab w:val="right" w:pos="7938"/>
      </w:tabs>
      <w:ind w:left="1276" w:right="900"/>
    </w:pPr>
    <w:rPr>
      <w:noProof/>
      <w:lang w:val="ca-ES"/>
    </w:rPr>
  </w:style>
  <w:style w:type="paragraph" w:styleId="IDC4">
    <w:name w:val="toc 4"/>
    <w:basedOn w:val="Normal"/>
    <w:next w:val="Normal"/>
    <w:autoRedefine/>
    <w:rsid w:val="0003441D"/>
    <w:pPr>
      <w:tabs>
        <w:tab w:val="right" w:pos="7938"/>
      </w:tabs>
      <w:spacing w:line="360" w:lineRule="auto"/>
      <w:ind w:left="851"/>
      <w:jc w:val="both"/>
    </w:pPr>
    <w:rPr>
      <w:noProof/>
      <w:lang w:val="ca-ES"/>
    </w:rPr>
  </w:style>
  <w:style w:type="paragraph" w:styleId="IDC5">
    <w:name w:val="toc 5"/>
    <w:basedOn w:val="Normal"/>
    <w:next w:val="Normal"/>
    <w:autoRedefine/>
    <w:rsid w:val="0003441D"/>
    <w:pPr>
      <w:spacing w:line="360" w:lineRule="auto"/>
      <w:ind w:left="880"/>
      <w:jc w:val="both"/>
    </w:pPr>
    <w:rPr>
      <w:lang w:val="ca-ES"/>
    </w:rPr>
  </w:style>
  <w:style w:type="paragraph" w:styleId="IDC6">
    <w:name w:val="toc 6"/>
    <w:basedOn w:val="Normal"/>
    <w:next w:val="Normal"/>
    <w:autoRedefine/>
    <w:rsid w:val="0003441D"/>
    <w:pPr>
      <w:spacing w:line="360" w:lineRule="auto"/>
      <w:ind w:left="1100"/>
      <w:jc w:val="both"/>
    </w:pPr>
    <w:rPr>
      <w:lang w:val="ca-ES"/>
    </w:rPr>
  </w:style>
  <w:style w:type="paragraph" w:styleId="IDC7">
    <w:name w:val="toc 7"/>
    <w:basedOn w:val="Normal"/>
    <w:next w:val="Normal"/>
    <w:autoRedefine/>
    <w:rsid w:val="0003441D"/>
    <w:pPr>
      <w:spacing w:line="360" w:lineRule="auto"/>
      <w:ind w:left="1320"/>
      <w:jc w:val="both"/>
    </w:pPr>
    <w:rPr>
      <w:lang w:val="ca-ES"/>
    </w:rPr>
  </w:style>
  <w:style w:type="paragraph" w:styleId="IDC8">
    <w:name w:val="toc 8"/>
    <w:basedOn w:val="Normal"/>
    <w:next w:val="Normal"/>
    <w:autoRedefine/>
    <w:rsid w:val="0003441D"/>
    <w:pPr>
      <w:spacing w:line="360" w:lineRule="auto"/>
      <w:ind w:left="1540"/>
      <w:jc w:val="both"/>
    </w:pPr>
    <w:rPr>
      <w:lang w:val="ca-ES"/>
    </w:rPr>
  </w:style>
  <w:style w:type="paragraph" w:styleId="IDC9">
    <w:name w:val="toc 9"/>
    <w:basedOn w:val="Normal"/>
    <w:next w:val="Normal"/>
    <w:autoRedefine/>
    <w:rsid w:val="0003441D"/>
    <w:pPr>
      <w:spacing w:line="360" w:lineRule="auto"/>
      <w:ind w:left="1760"/>
      <w:jc w:val="both"/>
    </w:pPr>
    <w:rPr>
      <w:lang w:val="ca-ES"/>
    </w:rPr>
  </w:style>
  <w:style w:type="paragraph" w:styleId="Textdeglobus">
    <w:name w:val="Balloon Text"/>
    <w:basedOn w:val="Normal"/>
    <w:link w:val="TextdeglobusCar"/>
    <w:rsid w:val="0003441D"/>
    <w:pPr>
      <w:spacing w:line="360" w:lineRule="auto"/>
      <w:ind w:left="284"/>
      <w:jc w:val="both"/>
    </w:pPr>
    <w:rPr>
      <w:rFonts w:ascii="Tahoma" w:hAnsi="Tahoma" w:cs="Tahoma"/>
      <w:sz w:val="16"/>
      <w:szCs w:val="16"/>
      <w:lang w:val="ca-ES"/>
    </w:rPr>
  </w:style>
  <w:style w:type="character" w:customStyle="1" w:styleId="TextdeglobusCar">
    <w:name w:val="Text de globus Car"/>
    <w:link w:val="Textdeglobus"/>
    <w:rsid w:val="0003441D"/>
    <w:rPr>
      <w:rFonts w:ascii="Tahoma" w:hAnsi="Tahoma" w:cs="Tahoma"/>
      <w:sz w:val="16"/>
      <w:szCs w:val="16"/>
      <w:lang w:val="ca-ES" w:eastAsia="es-ES"/>
    </w:rPr>
  </w:style>
  <w:style w:type="paragraph" w:styleId="Pargrafdellista">
    <w:name w:val="List Paragraph"/>
    <w:aliases w:val="Titulo de Fígura,TITULO A,Párrafo Numerado,Párrafo de lista1,Lista sin Numerar,TD Bullet 1,BULLET,UEDAŞ Bullet,abc siralı,List Paragraph1,Bulleted Text,lp1,Use Case List Paragraph,Body Bullet,Viñetas (Inicio Parrafo),Listenabsatz,new"/>
    <w:basedOn w:val="Normal"/>
    <w:link w:val="PargrafdellistaCar"/>
    <w:uiPriority w:val="34"/>
    <w:qFormat/>
    <w:rsid w:val="00DC47F6"/>
    <w:pPr>
      <w:numPr>
        <w:numId w:val="2"/>
      </w:numPr>
      <w:spacing w:line="276" w:lineRule="auto"/>
      <w:jc w:val="both"/>
    </w:pPr>
    <w:rPr>
      <w:szCs w:val="22"/>
      <w:lang w:eastAsia="en-US"/>
    </w:rPr>
  </w:style>
  <w:style w:type="character" w:styleId="Enlla">
    <w:name w:val="Hyperlink"/>
    <w:uiPriority w:val="99"/>
    <w:unhideWhenUsed/>
    <w:rsid w:val="00ED70DE"/>
    <w:rPr>
      <w:strike w:val="0"/>
      <w:dstrike w:val="0"/>
      <w:color w:val="990000"/>
      <w:u w:val="none"/>
      <w:effect w:val="none"/>
      <w:shd w:val="clear" w:color="auto" w:fill="FFFFFF"/>
    </w:rPr>
  </w:style>
  <w:style w:type="paragraph" w:styleId="Textdenotaapeudepgina">
    <w:name w:val="footnote text"/>
    <w:basedOn w:val="Normal"/>
    <w:link w:val="TextdenotaapeudepginaCar"/>
    <w:rsid w:val="00ED70DE"/>
    <w:pPr>
      <w:spacing w:after="200" w:line="276" w:lineRule="auto"/>
    </w:pPr>
    <w:rPr>
      <w:rFonts w:ascii="Calibri" w:eastAsia="Calibri" w:hAnsi="Calibri"/>
      <w:sz w:val="24"/>
      <w:szCs w:val="24"/>
      <w:lang w:eastAsia="en-US"/>
    </w:rPr>
  </w:style>
  <w:style w:type="character" w:customStyle="1" w:styleId="TextdenotaapeudepginaCar">
    <w:name w:val="Text de nota a peu de pàgina Car"/>
    <w:link w:val="Textdenotaapeudepgina"/>
    <w:rsid w:val="00ED70DE"/>
    <w:rPr>
      <w:rFonts w:ascii="Calibri" w:eastAsia="Calibri" w:hAnsi="Calibri"/>
      <w:sz w:val="24"/>
      <w:szCs w:val="24"/>
      <w:lang w:eastAsia="en-US"/>
    </w:rPr>
  </w:style>
  <w:style w:type="table" w:styleId="Taulasenzilla2">
    <w:name w:val="Plain Table 2"/>
    <w:basedOn w:val="Taulanormal"/>
    <w:uiPriority w:val="42"/>
    <w:rsid w:val="00E27FCA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Ind w:w="0" w:type="nil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onechoice">
    <w:name w:val="onechoice"/>
    <w:rsid w:val="004A6244"/>
  </w:style>
  <w:style w:type="character" w:styleId="Refernciadecomentari">
    <w:name w:val="annotation reference"/>
    <w:rsid w:val="008F547A"/>
    <w:rPr>
      <w:sz w:val="16"/>
      <w:szCs w:val="16"/>
    </w:rPr>
  </w:style>
  <w:style w:type="paragraph" w:styleId="Textdecomentari">
    <w:name w:val="annotation text"/>
    <w:basedOn w:val="Normal"/>
    <w:link w:val="TextdecomentariCar"/>
    <w:rsid w:val="008F547A"/>
  </w:style>
  <w:style w:type="character" w:customStyle="1" w:styleId="TextdecomentariCar">
    <w:name w:val="Text de comentari Car"/>
    <w:link w:val="Textdecomentari"/>
    <w:rsid w:val="008F547A"/>
    <w:rPr>
      <w:rFonts w:ascii="Arial" w:hAnsi="Arial"/>
    </w:rPr>
  </w:style>
  <w:style w:type="paragraph" w:styleId="Temadelcomentari">
    <w:name w:val="annotation subject"/>
    <w:basedOn w:val="Textdecomentari"/>
    <w:next w:val="Textdecomentari"/>
    <w:link w:val="TemadelcomentariCar"/>
    <w:rsid w:val="008F547A"/>
    <w:rPr>
      <w:b/>
      <w:bCs/>
    </w:rPr>
  </w:style>
  <w:style w:type="character" w:customStyle="1" w:styleId="TemadelcomentariCar">
    <w:name w:val="Tema del comentari Car"/>
    <w:link w:val="Temadelcomentari"/>
    <w:rsid w:val="008F547A"/>
    <w:rPr>
      <w:rFonts w:ascii="Arial" w:hAnsi="Arial"/>
      <w:b/>
      <w:bCs/>
    </w:rPr>
  </w:style>
  <w:style w:type="table" w:styleId="Taulaambquadrcula">
    <w:name w:val="Table Grid"/>
    <w:basedOn w:val="Taulanormal"/>
    <w:rsid w:val="00F34A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aleraCar">
    <w:name w:val="Capçalera Car"/>
    <w:link w:val="Capalera"/>
    <w:uiPriority w:val="99"/>
    <w:rsid w:val="00690025"/>
    <w:rPr>
      <w:rFonts w:ascii="Arial" w:hAnsi="Arial"/>
      <w:sz w:val="22"/>
    </w:rPr>
  </w:style>
  <w:style w:type="paragraph" w:styleId="Ttol">
    <w:name w:val="Title"/>
    <w:basedOn w:val="Normal"/>
    <w:next w:val="Normal"/>
    <w:link w:val="TtolCar"/>
    <w:qFormat/>
    <w:rsid w:val="00406269"/>
    <w:pPr>
      <w:pageBreakBefore/>
      <w:spacing w:before="240" w:after="60"/>
      <w:jc w:val="center"/>
      <w:outlineLvl w:val="0"/>
    </w:pPr>
    <w:rPr>
      <w:rFonts w:eastAsiaTheme="majorEastAsia" w:cs="Segoe UI"/>
      <w:b/>
      <w:bCs/>
      <w:kern w:val="28"/>
      <w:sz w:val="36"/>
      <w:szCs w:val="36"/>
    </w:rPr>
  </w:style>
  <w:style w:type="character" w:customStyle="1" w:styleId="TtolCar">
    <w:name w:val="Títol Car"/>
    <w:basedOn w:val="Lletraperdefectedelpargraf"/>
    <w:link w:val="Ttol"/>
    <w:rsid w:val="00406269"/>
    <w:rPr>
      <w:rFonts w:ascii="Segoe UI" w:eastAsiaTheme="majorEastAsia" w:hAnsi="Segoe UI" w:cs="Segoe UI"/>
      <w:b/>
      <w:bCs/>
      <w:kern w:val="28"/>
      <w:sz w:val="36"/>
      <w:szCs w:val="36"/>
    </w:rPr>
  </w:style>
  <w:style w:type="character" w:customStyle="1" w:styleId="Ttol8Car">
    <w:name w:val="Títol 8 Car"/>
    <w:basedOn w:val="Lletraperdefectedelpargraf"/>
    <w:link w:val="Ttol8"/>
    <w:semiHidden/>
    <w:rsid w:val="002F02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semiHidden/>
    <w:rsid w:val="002F02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oldelIDC">
    <w:name w:val="TOC Heading"/>
    <w:basedOn w:val="Ttol1"/>
    <w:next w:val="Normal"/>
    <w:uiPriority w:val="39"/>
    <w:unhideWhenUsed/>
    <w:qFormat/>
    <w:rsid w:val="000942CF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</w:rPr>
  </w:style>
  <w:style w:type="character" w:customStyle="1" w:styleId="PargrafdellistaCar">
    <w:name w:val="Paràgraf de llista Car"/>
    <w:aliases w:val="Titulo de Fígura Car,TITULO A Car,Párrafo Numerado Car,Párrafo de lista1 Car,Lista sin Numerar Car,TD Bullet 1 Car,BULLET Car,UEDAŞ Bullet Car,abc siralı Car,List Paragraph1 Car,Bulleted Text Car,lp1 Car,Body Bullet Car,new Car"/>
    <w:basedOn w:val="Lletraperdefectedelpargraf"/>
    <w:link w:val="Pargrafdellista"/>
    <w:uiPriority w:val="34"/>
    <w:qFormat/>
    <w:locked/>
    <w:rsid w:val="00DC47F6"/>
    <w:rPr>
      <w:rFonts w:ascii="Segoe UI" w:hAnsi="Segoe UI"/>
      <w:szCs w:val="22"/>
      <w:lang w:eastAsia="en-US"/>
    </w:rPr>
  </w:style>
  <w:style w:type="paragraph" w:customStyle="1" w:styleId="EstilTtoldelIDCNegretaColorpersonalitzatRGB015057">
    <w:name w:val="Estil Títol de l'IDC + Negreta Color personalitzat(RGB(015057))..."/>
    <w:basedOn w:val="TtoldelIDC"/>
    <w:rsid w:val="00E74BD0"/>
    <w:pPr>
      <w:jc w:val="center"/>
    </w:pPr>
    <w:rPr>
      <w:rFonts w:eastAsia="Times New Roman" w:cs="Times New Roman"/>
      <w:b/>
      <w:bCs/>
      <w:color w:val="833C0B" w:themeColor="accent2" w:themeShade="80"/>
      <w:szCs w:val="20"/>
    </w:rPr>
  </w:style>
  <w:style w:type="paragraph" w:customStyle="1" w:styleId="Default">
    <w:name w:val="Default"/>
    <w:rsid w:val="002C159A"/>
    <w:pPr>
      <w:autoSpaceDE w:val="0"/>
      <w:autoSpaceDN w:val="0"/>
      <w:adjustRightInd w:val="0"/>
    </w:pPr>
    <w:rPr>
      <w:rFonts w:ascii="Exo 2" w:hAnsi="Exo 2" w:cs="Exo 2"/>
      <w:color w:val="000000"/>
      <w:sz w:val="24"/>
      <w:szCs w:val="24"/>
    </w:rPr>
  </w:style>
  <w:style w:type="character" w:customStyle="1" w:styleId="Ttol2Car">
    <w:name w:val="Títol 2 Car"/>
    <w:basedOn w:val="Lletraperdefectedelpargraf"/>
    <w:link w:val="Ttol2"/>
    <w:rsid w:val="00DD5CBC"/>
    <w:rPr>
      <w:rFonts w:ascii="Segoe UI" w:hAnsi="Segoe UI"/>
      <w:b/>
      <w:i/>
      <w:iCs/>
      <w:color w:val="538135" w:themeColor="accent6" w:themeShade="BF"/>
      <w:sz w:val="28"/>
      <w:szCs w:val="22"/>
      <w:lang w:val="es-ES_tradnl"/>
    </w:rPr>
  </w:style>
  <w:style w:type="paragraph" w:styleId="NormalWeb">
    <w:name w:val="Normal (Web)"/>
    <w:basedOn w:val="Normal"/>
    <w:uiPriority w:val="99"/>
    <w:unhideWhenUsed/>
    <w:rsid w:val="00E651F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Refernciadenotaapeudepgina">
    <w:name w:val="footnote reference"/>
    <w:basedOn w:val="Lletraperdefectedelpargraf"/>
    <w:rsid w:val="00BE5516"/>
    <w:rPr>
      <w:vertAlign w:val="superscript"/>
    </w:rPr>
  </w:style>
  <w:style w:type="paragraph" w:customStyle="1" w:styleId="EstilEstilTtoldelIDCNegretaColorpersonalitzatRGB015057">
    <w:name w:val="Estil Estil Títol de l'IDC + Negreta Color personalitzat(RGB(015057..."/>
    <w:basedOn w:val="EstilTtoldelIDCNegretaColorpersonalitzatRGB015057"/>
    <w:rsid w:val="009E5AED"/>
    <w:pPr>
      <w:jc w:val="both"/>
    </w:pPr>
  </w:style>
  <w:style w:type="character" w:styleId="Textdelcontenidor">
    <w:name w:val="Placeholder Text"/>
    <w:basedOn w:val="Lletraperdefectedelpargraf"/>
    <w:rsid w:val="00FC40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726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057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011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20520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4086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317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330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5380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07987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5124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9381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430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790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93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9947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619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5171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3881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24013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96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989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8483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751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5802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930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603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1369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43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6508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8202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2390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002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355017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21432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03689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789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864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5585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320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20736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63275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8914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7573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703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10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1102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404081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587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61027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46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3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1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7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4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9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2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8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2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93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35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4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033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625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23643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853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14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538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13187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043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15854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6673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16653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737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8863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3921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79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5395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0522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3564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5530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049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285741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788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9451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832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857981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905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3171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668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42864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389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5374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318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606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501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98076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663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634153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89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656848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183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01648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026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0598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8147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8428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7974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705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728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213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6973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43258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460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814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7937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1331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5981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250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71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7699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404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8479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063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645661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646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01033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062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7799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20436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8084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20664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5801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8690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9116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91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7185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9065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76076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722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6411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62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103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614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86784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3684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51588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1953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636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573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980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8780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8852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63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04307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066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1433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5350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4538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9540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459993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686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676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745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0789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6886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90197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393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2390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4830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8088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2667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7626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190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70614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972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4315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908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74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466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33096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664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16521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6663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8827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7012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80819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379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4570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7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1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629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31018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444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98488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2453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461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1459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815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93433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092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63793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5403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5451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346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846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633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285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2980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81680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3783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4748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9597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36562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7291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679514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247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703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414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17425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217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48527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518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95124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19190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501207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9483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87066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796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56423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2137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3201">
          <w:marLeft w:val="0"/>
          <w:marRight w:val="0"/>
          <w:marTop w:val="225"/>
          <w:marBottom w:val="0"/>
          <w:divBdr>
            <w:top w:val="single" w:sz="12" w:space="2" w:color="auto"/>
            <w:left w:val="single" w:sz="12" w:space="5" w:color="auto"/>
            <w:bottom w:val="single" w:sz="12" w:space="2" w:color="auto"/>
            <w:right w:val="single" w:sz="12" w:space="5" w:color="auto"/>
          </w:divBdr>
          <w:divsChild>
            <w:div w:id="8862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ORINNOVA\CLIENTS\ARIOL%20CONSULTING\CLIENTS\AMAISYS%20TECHNOLOGIES\Informe%20GAP%20Analisis_%2027001_XXXXXXXXXXXXdocx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B945B-C738-4F01-AEB3-B0D748D2D9EA}">
  <ds:schemaRefs>
    <ds:schemaRef ds:uri="http://schemas.microsoft.com/office/2006/metadata/properties"/>
    <ds:schemaRef ds:uri="http://schemas.microsoft.com/office/infopath/2007/PartnerControls"/>
    <ds:schemaRef ds:uri="7a586688-7b55-4ee4-a2b2-8d5b26079656"/>
    <ds:schemaRef ds:uri="a1af3e42-fab8-47f3-98c2-a545f94050ec"/>
  </ds:schemaRefs>
</ds:datastoreItem>
</file>

<file path=customXml/itemProps2.xml><?xml version="1.0" encoding="utf-8"?>
<ds:datastoreItem xmlns:ds="http://schemas.openxmlformats.org/officeDocument/2006/customXml" ds:itemID="{63F801D9-31EA-46E1-921E-243A2255FD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478303-0A05-4E3B-8B0C-98E0E65684B3}"/>
</file>

<file path=customXml/itemProps4.xml><?xml version="1.0" encoding="utf-8"?>
<ds:datastoreItem xmlns:ds="http://schemas.openxmlformats.org/officeDocument/2006/customXml" ds:itemID="{816A5373-4D83-4657-8058-56CC8EECD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GAP Analisis_ 27001_XXXXXXXXXXXXdocx.dot</Template>
  <TotalTime>37292</TotalTime>
  <Pages>24</Pages>
  <Words>5359</Words>
  <Characters>30547</Characters>
  <Application>Microsoft Office Word</Application>
  <DocSecurity>0</DocSecurity>
  <Lines>254</Lines>
  <Paragraphs>71</Paragraphs>
  <ScaleCrop>false</ScaleCrop>
  <HeadingPairs>
    <vt:vector size="6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Informe de Auditoria_ASSI 2016.pdf</vt:lpstr>
      <vt:lpstr>Informe de Auditoria_ASSI 2016.pdf</vt:lpstr>
      <vt:lpstr>ISANFEX, S</vt:lpstr>
    </vt:vector>
  </TitlesOfParts>
  <Company/>
  <LinksUpToDate>false</LinksUpToDate>
  <CharactersWithSpaces>35835</CharactersWithSpaces>
  <SharedDoc>false</SharedDoc>
  <HLinks>
    <vt:vector size="6" baseType="variant">
      <vt:variant>
        <vt:i4>2228339</vt:i4>
      </vt:variant>
      <vt:variant>
        <vt:i4>0</vt:i4>
      </vt:variant>
      <vt:variant>
        <vt:i4>0</vt:i4>
      </vt:variant>
      <vt:variant>
        <vt:i4>5</vt:i4>
      </vt:variant>
      <vt:variant>
        <vt:lpwstr>http://www.ariolconsulitng.com/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Auditoria_ASSI 2016.pdf</dc:title>
  <dc:subject/>
  <dc:creator>toni</dc:creator>
  <cp:keywords/>
  <cp:lastModifiedBy>Toni Ripoll</cp:lastModifiedBy>
  <cp:revision>49</cp:revision>
  <cp:lastPrinted>2025-05-23T07:14:00Z</cp:lastPrinted>
  <dcterms:created xsi:type="dcterms:W3CDTF">2022-11-23T16:34:00Z</dcterms:created>
  <dcterms:modified xsi:type="dcterms:W3CDTF">2025-05-23T07:14:00Z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</Properties>
</file>